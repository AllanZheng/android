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E08" w:rsidRPr="003D780D" w:rsidRDefault="008C6E08" w:rsidP="003D780D">
      <w:pPr>
        <w:pStyle w:val="Subtitle"/>
        <w:rPr>
          <w:rStyle w:val="SubtleReference"/>
        </w:rPr>
      </w:pPr>
    </w:p>
    <w:p w:rsidR="008C6E08" w:rsidRPr="002C2979" w:rsidRDefault="008C6E08" w:rsidP="008C6E08">
      <w:pPr>
        <w:rPr>
          <w:rFonts w:cs="Arial"/>
          <w:u w:val="single"/>
        </w:rPr>
      </w:pPr>
    </w:p>
    <w:p w:rsidR="008C6E08" w:rsidRPr="002C2979" w:rsidRDefault="008C6E08" w:rsidP="002C2979">
      <w:pPr>
        <w:pStyle w:val="Title"/>
        <w:jc w:val="center"/>
        <w:rPr>
          <w:rFonts w:cs="Arial"/>
          <w:b w:val="0"/>
        </w:rPr>
      </w:pPr>
      <w:r w:rsidRPr="002C2979">
        <w:rPr>
          <w:rFonts w:cs="Arial"/>
        </w:rPr>
        <w:t>Software Engineering Group 11</w:t>
      </w:r>
    </w:p>
    <w:sdt>
      <w:sdtPr>
        <w:rPr>
          <w:rFonts w:cs="Arial"/>
        </w:rPr>
        <w:alias w:val="Abstract"/>
        <w:tag w:val=""/>
        <w:id w:val="50429422"/>
        <w:placeholder>
          <w:docPart w:val="ABBBA096C21341619D57CBEACCD1AC75"/>
        </w:placeholder>
        <w:dataBinding w:prefixMappings="xmlns:ns0='http://schemas.microsoft.com/office/2006/coverPageProps' " w:xpath="/ns0:CoverPageProperties[1]/ns0:Abstract[1]" w:storeItemID="{55AF091B-3C7A-41E3-B477-F2FDAA23CFDA}"/>
        <w:text/>
      </w:sdtPr>
      <w:sdtEndPr/>
      <w:sdtContent>
        <w:p w:rsidR="008C6E08" w:rsidRPr="002C2979" w:rsidRDefault="008C6E08" w:rsidP="002C2979">
          <w:pPr>
            <w:pStyle w:val="Title"/>
            <w:jc w:val="center"/>
            <w:rPr>
              <w:rFonts w:cs="Arial"/>
              <w:b w:val="0"/>
            </w:rPr>
          </w:pPr>
          <w:r w:rsidRPr="002C2979">
            <w:rPr>
              <w:rFonts w:cs="Arial"/>
            </w:rPr>
            <w:t>SE</w:t>
          </w:r>
          <w:r w:rsidR="001B025E">
            <w:rPr>
              <w:rFonts w:cs="Arial"/>
            </w:rPr>
            <w:t>_11_DS</w:t>
          </w:r>
        </w:p>
      </w:sdtContent>
    </w:sdt>
    <w:sdt>
      <w:sdtPr>
        <w:rPr>
          <w:rFonts w:cs="Arial"/>
        </w:rPr>
        <w:alias w:val="Title"/>
        <w:tag w:val=""/>
        <w:id w:val="54905275"/>
        <w:placeholder>
          <w:docPart w:val="D88932F83F064EECAE4BD42FA6F836DF"/>
        </w:placeholder>
        <w:dataBinding w:prefixMappings="xmlns:ns0='http://purl.org/dc/elements/1.1/' xmlns:ns1='http://schemas.openxmlformats.org/package/2006/metadata/core-properties' " w:xpath="/ns1:coreProperties[1]/ns0:title[1]" w:storeItemID="{6C3C8BC8-F283-45AE-878A-BAB7291924A1}"/>
        <w:text/>
      </w:sdtPr>
      <w:sdtEndPr/>
      <w:sdtContent>
        <w:p w:rsidR="008C6E08" w:rsidRPr="002C2979" w:rsidRDefault="001B025E" w:rsidP="002C2979">
          <w:pPr>
            <w:pStyle w:val="Title"/>
            <w:jc w:val="center"/>
            <w:rPr>
              <w:rFonts w:cs="Arial"/>
              <w:b w:val="0"/>
            </w:rPr>
          </w:pPr>
          <w:r>
            <w:rPr>
              <w:rFonts w:cs="Arial"/>
            </w:rPr>
            <w:t>Design Specification</w:t>
          </w:r>
        </w:p>
      </w:sdtContent>
    </w:sdt>
    <w:p w:rsidR="002C2979" w:rsidRDefault="002C2979" w:rsidP="008C6E08">
      <w:pPr>
        <w:tabs>
          <w:tab w:val="left" w:pos="720"/>
          <w:tab w:val="left" w:pos="1440"/>
          <w:tab w:val="left" w:pos="2160"/>
          <w:tab w:val="left" w:pos="2880"/>
          <w:tab w:val="left" w:pos="3600"/>
          <w:tab w:val="left" w:pos="4320"/>
          <w:tab w:val="left" w:pos="5040"/>
          <w:tab w:val="left" w:pos="5760"/>
          <w:tab w:val="left" w:pos="7275"/>
        </w:tabs>
        <w:ind w:left="2160" w:firstLine="720"/>
        <w:rPr>
          <w:rFonts w:cs="Arial"/>
        </w:rPr>
      </w:pPr>
    </w:p>
    <w:p w:rsidR="002C2979" w:rsidRDefault="002C2979" w:rsidP="008C6E08">
      <w:pPr>
        <w:tabs>
          <w:tab w:val="left" w:pos="720"/>
          <w:tab w:val="left" w:pos="1440"/>
          <w:tab w:val="left" w:pos="2160"/>
          <w:tab w:val="left" w:pos="2880"/>
          <w:tab w:val="left" w:pos="3600"/>
          <w:tab w:val="left" w:pos="4320"/>
          <w:tab w:val="left" w:pos="5040"/>
          <w:tab w:val="left" w:pos="5760"/>
          <w:tab w:val="left" w:pos="7275"/>
        </w:tabs>
        <w:ind w:left="2160" w:firstLine="720"/>
        <w:rPr>
          <w:rFonts w:cs="Arial"/>
        </w:rPr>
      </w:pPr>
    </w:p>
    <w:p w:rsidR="00430901" w:rsidRPr="00BD5225" w:rsidRDefault="008C6E08" w:rsidP="00430901">
      <w:pPr>
        <w:tabs>
          <w:tab w:val="left" w:pos="720"/>
          <w:tab w:val="left" w:pos="1440"/>
          <w:tab w:val="left" w:pos="2160"/>
          <w:tab w:val="left" w:pos="2880"/>
          <w:tab w:val="left" w:pos="3600"/>
          <w:tab w:val="left" w:pos="4320"/>
          <w:tab w:val="left" w:pos="5040"/>
          <w:tab w:val="left" w:pos="5760"/>
          <w:tab w:val="left" w:pos="7275"/>
        </w:tabs>
        <w:ind w:left="2160" w:firstLine="720"/>
        <w:rPr>
          <w:rFonts w:cs="Arial"/>
        </w:rPr>
      </w:pPr>
      <w:r w:rsidRPr="002C2979">
        <w:rPr>
          <w:rFonts w:cs="Arial"/>
        </w:rPr>
        <w:t xml:space="preserve">Author: </w:t>
      </w:r>
      <w:r w:rsidRPr="002C2979">
        <w:rPr>
          <w:rFonts w:cs="Arial"/>
        </w:rPr>
        <w:tab/>
      </w:r>
      <w:r w:rsidR="002C2979">
        <w:rPr>
          <w:rFonts w:cs="Arial"/>
        </w:rPr>
        <w:tab/>
      </w:r>
      <w:r w:rsidR="00430901" w:rsidRPr="00BD5225">
        <w:rPr>
          <w:rFonts w:cs="Arial"/>
        </w:rPr>
        <w:t xml:space="preserve">Tom Raikes (tor10),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Alan Spence (als48),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Aled Davies (add20),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Theo Goree (tcg2),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Richard Chowne (rhc15),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Qiaoyang Zheng (qiz),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Jack Skitt (jas78),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Gavin Reynolds (gar18),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Elliot Oram (elo9),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 xml:space="preserve">Aloysius Fernandes (alf33), </w:t>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r>
      <w:r w:rsidR="00430901" w:rsidRPr="00BD5225">
        <w:rPr>
          <w:rFonts w:cs="Arial"/>
        </w:rPr>
        <w:tab/>
        <w:t>Kieran Dunbar (kid10)</w:t>
      </w:r>
    </w:p>
    <w:p w:rsidR="008C6E08" w:rsidRPr="002C2979" w:rsidRDefault="002C2979" w:rsidP="00430901">
      <w:pPr>
        <w:tabs>
          <w:tab w:val="left" w:pos="720"/>
          <w:tab w:val="left" w:pos="1440"/>
          <w:tab w:val="left" w:pos="2160"/>
          <w:tab w:val="left" w:pos="2880"/>
          <w:tab w:val="left" w:pos="3600"/>
          <w:tab w:val="left" w:pos="4320"/>
          <w:tab w:val="left" w:pos="5040"/>
          <w:tab w:val="left" w:pos="5760"/>
          <w:tab w:val="left" w:pos="7275"/>
        </w:tabs>
        <w:ind w:left="2160" w:firstLine="720"/>
        <w:rPr>
          <w:rFonts w:cs="Arial"/>
        </w:rPr>
      </w:pPr>
      <w:r w:rsidRPr="002C2979">
        <w:rPr>
          <w:rFonts w:cs="Arial"/>
        </w:rPr>
        <w:t>Config</w:t>
      </w:r>
      <w:r>
        <w:rPr>
          <w:rFonts w:cs="Arial"/>
        </w:rPr>
        <w:t>uration</w:t>
      </w:r>
      <w:r w:rsidR="00460442" w:rsidRPr="002C2979">
        <w:rPr>
          <w:rFonts w:cs="Arial"/>
        </w:rPr>
        <w:t xml:space="preserve"> Ref: </w:t>
      </w:r>
      <w:r w:rsidR="00460442" w:rsidRPr="002C2979">
        <w:rPr>
          <w:rFonts w:cs="Arial"/>
        </w:rPr>
        <w:tab/>
      </w:r>
      <w:sdt>
        <w:sdtPr>
          <w:rPr>
            <w:rFonts w:cs="Arial"/>
          </w:rPr>
          <w:alias w:val="Abstract"/>
          <w:tag w:val=""/>
          <w:id w:val="-211814631"/>
          <w:placeholder>
            <w:docPart w:val="79B68A03168241A4B4C4F9E5F229DC6E"/>
          </w:placeholder>
          <w:dataBinding w:prefixMappings="xmlns:ns0='http://schemas.microsoft.com/office/2006/coverPageProps' " w:xpath="/ns0:CoverPageProperties[1]/ns0:Abstract[1]" w:storeItemID="{55AF091B-3C7A-41E3-B477-F2FDAA23CFDA}"/>
          <w:text/>
        </w:sdtPr>
        <w:sdtEndPr/>
        <w:sdtContent>
          <w:r w:rsidR="001B025E">
            <w:rPr>
              <w:rFonts w:cs="Arial"/>
            </w:rPr>
            <w:t>SE_11_DS</w:t>
          </w:r>
        </w:sdtContent>
      </w:sdt>
    </w:p>
    <w:p w:rsidR="002C2979" w:rsidRPr="002C2979" w:rsidRDefault="008C6E08" w:rsidP="002C2979">
      <w:pPr>
        <w:ind w:left="2160" w:firstLine="720"/>
        <w:rPr>
          <w:rFonts w:cs="Arial"/>
        </w:rPr>
      </w:pPr>
      <w:r w:rsidRPr="002C2979">
        <w:rPr>
          <w:rFonts w:cs="Arial"/>
        </w:rPr>
        <w:t>Date:</w:t>
      </w:r>
      <w:r w:rsidRPr="002C2979">
        <w:rPr>
          <w:rFonts w:cs="Arial"/>
        </w:rPr>
        <w:tab/>
      </w:r>
      <w:r w:rsidRPr="002C2979">
        <w:rPr>
          <w:rFonts w:cs="Arial"/>
        </w:rPr>
        <w:tab/>
      </w:r>
      <w:r w:rsidR="002C2979">
        <w:rPr>
          <w:rFonts w:cs="Arial"/>
        </w:rPr>
        <w:tab/>
      </w:r>
      <w:r w:rsidR="002C2979" w:rsidRPr="002C2979">
        <w:rPr>
          <w:rFonts w:cs="Arial"/>
        </w:rPr>
        <w:fldChar w:fldCharType="begin"/>
      </w:r>
      <w:r w:rsidR="002C2979" w:rsidRPr="002C2979">
        <w:rPr>
          <w:rFonts w:cs="Arial"/>
        </w:rPr>
        <w:instrText xml:space="preserve"> DATE  \@ "yyyy-MM-dd"  \* MERGEFORMAT </w:instrText>
      </w:r>
      <w:r w:rsidR="002C2979" w:rsidRPr="002C2979">
        <w:rPr>
          <w:rFonts w:cs="Arial"/>
        </w:rPr>
        <w:fldChar w:fldCharType="separate"/>
      </w:r>
      <w:r w:rsidR="00975BFB">
        <w:rPr>
          <w:rFonts w:cs="Arial"/>
          <w:noProof/>
        </w:rPr>
        <w:t>2014-12-05</w:t>
      </w:r>
      <w:r w:rsidR="002C2979" w:rsidRPr="002C2979">
        <w:rPr>
          <w:rFonts w:cs="Arial"/>
        </w:rPr>
        <w:fldChar w:fldCharType="end"/>
      </w:r>
    </w:p>
    <w:p w:rsidR="008C6E08" w:rsidRPr="002C2979" w:rsidRDefault="008C6E08" w:rsidP="002C2979">
      <w:pPr>
        <w:ind w:left="2160" w:firstLine="720"/>
        <w:rPr>
          <w:rFonts w:cs="Arial"/>
        </w:rPr>
      </w:pPr>
      <w:r w:rsidRPr="002C2979">
        <w:rPr>
          <w:rFonts w:cs="Arial"/>
        </w:rPr>
        <w:t>Version:</w:t>
      </w:r>
      <w:r w:rsidR="002C2979">
        <w:rPr>
          <w:rFonts w:cs="Arial"/>
        </w:rPr>
        <w:tab/>
      </w:r>
      <w:r w:rsidRPr="002C2979">
        <w:rPr>
          <w:rFonts w:cs="Arial"/>
        </w:rPr>
        <w:tab/>
      </w:r>
      <w:sdt>
        <w:sdtPr>
          <w:rPr>
            <w:rFonts w:cs="Arial"/>
          </w:rPr>
          <w:alias w:val="Subject"/>
          <w:tag w:val=""/>
          <w:id w:val="-1562625427"/>
          <w:placeholder>
            <w:docPart w:val="301C91AE600B4F5AA74014677DB81AAC"/>
          </w:placeholder>
          <w:dataBinding w:prefixMappings="xmlns:ns0='http://purl.org/dc/elements/1.1/' xmlns:ns1='http://schemas.openxmlformats.org/package/2006/metadata/core-properties' " w:xpath="/ns1:coreProperties[1]/ns0:subject[1]" w:storeItemID="{6C3C8BC8-F283-45AE-878A-BAB7291924A1}"/>
          <w:text/>
        </w:sdtPr>
        <w:sdtEndPr/>
        <w:sdtContent>
          <w:r w:rsidR="000B30B9">
            <w:rPr>
              <w:rFonts w:cs="Arial"/>
            </w:rPr>
            <w:t>1.0</w:t>
          </w:r>
        </w:sdtContent>
      </w:sdt>
    </w:p>
    <w:p w:rsidR="008C6E08" w:rsidRPr="002C2979" w:rsidRDefault="0035060C" w:rsidP="002C2979">
      <w:pPr>
        <w:ind w:left="2160" w:firstLine="720"/>
        <w:rPr>
          <w:rFonts w:cs="Arial"/>
        </w:rPr>
      </w:pPr>
      <w:r w:rsidRPr="002C2979">
        <w:rPr>
          <w:rFonts w:cs="Arial"/>
        </w:rPr>
        <w:t>Status:</w:t>
      </w:r>
      <w:r w:rsidR="002C2979">
        <w:rPr>
          <w:rFonts w:cs="Arial"/>
        </w:rPr>
        <w:tab/>
      </w:r>
      <w:r w:rsidRPr="002C2979">
        <w:rPr>
          <w:rFonts w:cs="Arial"/>
        </w:rPr>
        <w:tab/>
      </w:r>
      <w:r w:rsidRPr="002C2979">
        <w:rPr>
          <w:rFonts w:cs="Arial"/>
        </w:rPr>
        <w:tab/>
      </w:r>
      <w:sdt>
        <w:sdtPr>
          <w:rPr>
            <w:rFonts w:cs="Arial"/>
          </w:rPr>
          <w:alias w:val="Status"/>
          <w:tag w:val=""/>
          <w:id w:val="-1714258404"/>
          <w:placeholder>
            <w:docPart w:val="1D886E83327744D485A7AEC9D8D3AC9B"/>
          </w:placeholder>
          <w:dataBinding w:prefixMappings="xmlns:ns0='http://purl.org/dc/elements/1.1/' xmlns:ns1='http://schemas.openxmlformats.org/package/2006/metadata/core-properties' " w:xpath="/ns1:coreProperties[1]/ns1:contentStatus[1]" w:storeItemID="{6C3C8BC8-F283-45AE-878A-BAB7291924A1}"/>
          <w:text/>
        </w:sdtPr>
        <w:sdtEndPr/>
        <w:sdtContent>
          <w:r w:rsidR="00EF7D60">
            <w:rPr>
              <w:rFonts w:cs="Arial"/>
            </w:rPr>
            <w:t>Release</w:t>
          </w:r>
        </w:sdtContent>
      </w:sdt>
    </w:p>
    <w:p w:rsidR="008C6E08" w:rsidRPr="002C2979" w:rsidRDefault="008C6E08" w:rsidP="008C6E08">
      <w:pPr>
        <w:rPr>
          <w:rFonts w:cs="Arial"/>
          <w:u w:val="single"/>
        </w:rPr>
      </w:pPr>
    </w:p>
    <w:p w:rsidR="008C6E08" w:rsidRPr="002C2979" w:rsidRDefault="008C6E08" w:rsidP="008C6E08">
      <w:pPr>
        <w:rPr>
          <w:rFonts w:cs="Arial"/>
          <w:u w:val="single"/>
        </w:rPr>
      </w:pPr>
    </w:p>
    <w:p w:rsidR="008C6E08" w:rsidRPr="002C2979" w:rsidRDefault="008C6E08" w:rsidP="008C6E08">
      <w:pPr>
        <w:rPr>
          <w:rFonts w:cs="Arial"/>
          <w:u w:val="single"/>
        </w:rPr>
      </w:pPr>
    </w:p>
    <w:p w:rsidR="008C6E08" w:rsidRPr="002C2979" w:rsidRDefault="008C6E08" w:rsidP="008C6E08">
      <w:pPr>
        <w:rPr>
          <w:rFonts w:cs="Arial"/>
          <w:u w:val="single"/>
        </w:rPr>
      </w:pPr>
    </w:p>
    <w:p w:rsidR="008C6E08" w:rsidRPr="002C2979" w:rsidRDefault="008C6E08" w:rsidP="008C6E08">
      <w:pPr>
        <w:rPr>
          <w:rFonts w:cs="Arial"/>
          <w:u w:val="single"/>
        </w:rPr>
      </w:pPr>
    </w:p>
    <w:p w:rsidR="008C6E08" w:rsidRPr="002C2979" w:rsidRDefault="008C6E08" w:rsidP="008C6E08">
      <w:pPr>
        <w:rPr>
          <w:rFonts w:cs="Arial"/>
          <w:u w:val="single"/>
        </w:rPr>
      </w:pPr>
    </w:p>
    <w:p w:rsidR="008C6E08" w:rsidRPr="002C2979" w:rsidRDefault="008C6E08" w:rsidP="008C6E08">
      <w:pPr>
        <w:jc w:val="center"/>
        <w:rPr>
          <w:rFonts w:cs="Arial"/>
        </w:rPr>
      </w:pPr>
      <w:r w:rsidRPr="002C2979">
        <w:rPr>
          <w:rFonts w:cs="Arial"/>
        </w:rPr>
        <w:t>Department of Computer Science</w:t>
      </w:r>
    </w:p>
    <w:p w:rsidR="008C6E08" w:rsidRPr="002C2979" w:rsidRDefault="008C6E08" w:rsidP="008C6E08">
      <w:pPr>
        <w:jc w:val="center"/>
        <w:rPr>
          <w:rFonts w:cs="Arial"/>
        </w:rPr>
      </w:pPr>
      <w:r w:rsidRPr="002C2979">
        <w:rPr>
          <w:rFonts w:cs="Arial"/>
        </w:rPr>
        <w:t>Aberystwyth University</w:t>
      </w:r>
    </w:p>
    <w:p w:rsidR="008C6E08" w:rsidRPr="002C2979" w:rsidRDefault="008C6E08" w:rsidP="008C6E08">
      <w:pPr>
        <w:jc w:val="center"/>
        <w:rPr>
          <w:rFonts w:cs="Arial"/>
        </w:rPr>
      </w:pPr>
      <w:r w:rsidRPr="002C2979">
        <w:rPr>
          <w:rFonts w:cs="Arial"/>
        </w:rPr>
        <w:t>Aberystwyth</w:t>
      </w:r>
    </w:p>
    <w:p w:rsidR="008C6E08" w:rsidRPr="002C2979" w:rsidRDefault="008C6E08" w:rsidP="008C6E08">
      <w:pPr>
        <w:jc w:val="center"/>
        <w:rPr>
          <w:rFonts w:cs="Arial"/>
        </w:rPr>
      </w:pPr>
      <w:r w:rsidRPr="002C2979">
        <w:rPr>
          <w:rFonts w:cs="Arial"/>
        </w:rPr>
        <w:t>Ceredigion</w:t>
      </w:r>
    </w:p>
    <w:p w:rsidR="008C6E08" w:rsidRPr="002C2979" w:rsidRDefault="008C6E08" w:rsidP="008C6E08">
      <w:pPr>
        <w:jc w:val="center"/>
        <w:rPr>
          <w:rFonts w:cs="Arial"/>
        </w:rPr>
      </w:pPr>
      <w:r w:rsidRPr="002C2979">
        <w:rPr>
          <w:rFonts w:cs="Arial"/>
        </w:rPr>
        <w:t>SY23 3DB</w:t>
      </w:r>
    </w:p>
    <w:p w:rsidR="008C6E08" w:rsidRPr="002C2979" w:rsidRDefault="008C6E08" w:rsidP="00430901">
      <w:pPr>
        <w:jc w:val="center"/>
        <w:rPr>
          <w:rFonts w:cs="Arial"/>
        </w:rPr>
      </w:pPr>
      <w:r w:rsidRPr="002C2979">
        <w:rPr>
          <w:rFonts w:cs="Arial"/>
        </w:rPr>
        <w:t>Copyright © Aberystwyth University 2014</w:t>
      </w:r>
    </w:p>
    <w:sdt>
      <w:sdtPr>
        <w:rPr>
          <w:rFonts w:cs="Arial"/>
          <w:sz w:val="22"/>
        </w:rPr>
        <w:id w:val="771210124"/>
        <w:docPartObj>
          <w:docPartGallery w:val="Table of Contents"/>
          <w:docPartUnique/>
        </w:docPartObj>
      </w:sdtPr>
      <w:sdtEndPr>
        <w:rPr>
          <w:b/>
          <w:bCs/>
          <w:noProof/>
        </w:rPr>
      </w:sdtEndPr>
      <w:sdtContent>
        <w:p w:rsidR="00403EE8" w:rsidRPr="009F514A" w:rsidRDefault="00403EE8" w:rsidP="009F514A">
          <w:pPr>
            <w:pStyle w:val="NoSpacing"/>
            <w:rPr>
              <w:rStyle w:val="TitleChar"/>
            </w:rPr>
          </w:pPr>
          <w:r w:rsidRPr="009F514A">
            <w:rPr>
              <w:rStyle w:val="TitleChar"/>
            </w:rPr>
            <w:t>Table of Contents</w:t>
          </w:r>
        </w:p>
        <w:p w:rsidR="003069F5" w:rsidRDefault="00403EE8">
          <w:pPr>
            <w:pStyle w:val="TOC1"/>
            <w:tabs>
              <w:tab w:val="left" w:pos="440"/>
              <w:tab w:val="right" w:leader="dot" w:pos="9016"/>
            </w:tabs>
            <w:rPr>
              <w:rFonts w:asciiTheme="minorHAnsi" w:eastAsiaTheme="minorEastAsia" w:hAnsiTheme="minorHAnsi"/>
              <w:noProof/>
              <w:lang w:eastAsia="en-GB"/>
            </w:rPr>
          </w:pPr>
          <w:r w:rsidRPr="002C2979">
            <w:rPr>
              <w:rFonts w:cs="Arial"/>
            </w:rPr>
            <w:fldChar w:fldCharType="begin"/>
          </w:r>
          <w:r w:rsidRPr="002C2979">
            <w:rPr>
              <w:rFonts w:cs="Arial"/>
            </w:rPr>
            <w:instrText xml:space="preserve"> TOC \o "1-3" \h \z \u </w:instrText>
          </w:r>
          <w:r w:rsidRPr="002C2979">
            <w:rPr>
              <w:rFonts w:cs="Arial"/>
            </w:rPr>
            <w:fldChar w:fldCharType="separate"/>
          </w:r>
          <w:hyperlink w:anchor="_Toc405536145" w:history="1">
            <w:r w:rsidR="003069F5" w:rsidRPr="00963EC1">
              <w:rPr>
                <w:rStyle w:val="Hyperlink"/>
                <w:noProof/>
              </w:rPr>
              <w:t>1.</w:t>
            </w:r>
            <w:r w:rsidR="003069F5">
              <w:rPr>
                <w:rFonts w:asciiTheme="minorHAnsi" w:eastAsiaTheme="minorEastAsia" w:hAnsiTheme="minorHAnsi"/>
                <w:noProof/>
                <w:lang w:eastAsia="en-GB"/>
              </w:rPr>
              <w:tab/>
            </w:r>
            <w:r w:rsidR="003069F5" w:rsidRPr="00963EC1">
              <w:rPr>
                <w:rStyle w:val="Hyperlink"/>
                <w:noProof/>
              </w:rPr>
              <w:t>Introduction</w:t>
            </w:r>
            <w:r w:rsidR="003069F5">
              <w:rPr>
                <w:noProof/>
                <w:webHidden/>
              </w:rPr>
              <w:tab/>
            </w:r>
            <w:r w:rsidR="003069F5">
              <w:rPr>
                <w:noProof/>
                <w:webHidden/>
              </w:rPr>
              <w:fldChar w:fldCharType="begin"/>
            </w:r>
            <w:r w:rsidR="003069F5">
              <w:rPr>
                <w:noProof/>
                <w:webHidden/>
              </w:rPr>
              <w:instrText xml:space="preserve"> PAGEREF _Toc405536145 \h </w:instrText>
            </w:r>
            <w:r w:rsidR="003069F5">
              <w:rPr>
                <w:noProof/>
                <w:webHidden/>
              </w:rPr>
            </w:r>
            <w:r w:rsidR="003069F5">
              <w:rPr>
                <w:noProof/>
                <w:webHidden/>
              </w:rPr>
              <w:fldChar w:fldCharType="separate"/>
            </w:r>
            <w:r w:rsidR="00975BFB">
              <w:rPr>
                <w:noProof/>
                <w:webHidden/>
              </w:rPr>
              <w:t>4</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46" w:history="1">
            <w:r w:rsidR="003069F5" w:rsidRPr="00963EC1">
              <w:rPr>
                <w:rStyle w:val="Hyperlink"/>
                <w:rFonts w:cs="Arial"/>
                <w:noProof/>
              </w:rPr>
              <w:t>1.1.</w:t>
            </w:r>
            <w:r w:rsidR="003069F5">
              <w:rPr>
                <w:rFonts w:asciiTheme="minorHAnsi" w:eastAsiaTheme="minorEastAsia" w:hAnsiTheme="minorHAnsi"/>
                <w:noProof/>
                <w:lang w:eastAsia="en-GB"/>
              </w:rPr>
              <w:tab/>
            </w:r>
            <w:r w:rsidR="003069F5" w:rsidRPr="00963EC1">
              <w:rPr>
                <w:rStyle w:val="Hyperlink"/>
                <w:rFonts w:cs="Arial"/>
                <w:noProof/>
              </w:rPr>
              <w:t>Purpose of Document</w:t>
            </w:r>
            <w:r w:rsidR="003069F5">
              <w:rPr>
                <w:noProof/>
                <w:webHidden/>
              </w:rPr>
              <w:tab/>
            </w:r>
            <w:r w:rsidR="003069F5">
              <w:rPr>
                <w:noProof/>
                <w:webHidden/>
              </w:rPr>
              <w:fldChar w:fldCharType="begin"/>
            </w:r>
            <w:r w:rsidR="003069F5">
              <w:rPr>
                <w:noProof/>
                <w:webHidden/>
              </w:rPr>
              <w:instrText xml:space="preserve"> PAGEREF _Toc405536146 \h </w:instrText>
            </w:r>
            <w:r w:rsidR="003069F5">
              <w:rPr>
                <w:noProof/>
                <w:webHidden/>
              </w:rPr>
            </w:r>
            <w:r w:rsidR="003069F5">
              <w:rPr>
                <w:noProof/>
                <w:webHidden/>
              </w:rPr>
              <w:fldChar w:fldCharType="separate"/>
            </w:r>
            <w:r w:rsidR="00975BFB">
              <w:rPr>
                <w:noProof/>
                <w:webHidden/>
              </w:rPr>
              <w:t>4</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47" w:history="1">
            <w:r w:rsidR="003069F5" w:rsidRPr="00963EC1">
              <w:rPr>
                <w:rStyle w:val="Hyperlink"/>
                <w:rFonts w:cs="Arial"/>
                <w:noProof/>
              </w:rPr>
              <w:t>1.2.</w:t>
            </w:r>
            <w:r w:rsidR="003069F5">
              <w:rPr>
                <w:rFonts w:asciiTheme="minorHAnsi" w:eastAsiaTheme="minorEastAsia" w:hAnsiTheme="minorHAnsi"/>
                <w:noProof/>
                <w:lang w:eastAsia="en-GB"/>
              </w:rPr>
              <w:tab/>
            </w:r>
            <w:r w:rsidR="003069F5" w:rsidRPr="00963EC1">
              <w:rPr>
                <w:rStyle w:val="Hyperlink"/>
                <w:rFonts w:cs="Arial"/>
                <w:noProof/>
              </w:rPr>
              <w:t>Scope</w:t>
            </w:r>
            <w:r w:rsidR="003069F5">
              <w:rPr>
                <w:noProof/>
                <w:webHidden/>
              </w:rPr>
              <w:tab/>
            </w:r>
            <w:r w:rsidR="003069F5">
              <w:rPr>
                <w:noProof/>
                <w:webHidden/>
              </w:rPr>
              <w:fldChar w:fldCharType="begin"/>
            </w:r>
            <w:r w:rsidR="003069F5">
              <w:rPr>
                <w:noProof/>
                <w:webHidden/>
              </w:rPr>
              <w:instrText xml:space="preserve"> PAGEREF _Toc405536147 \h </w:instrText>
            </w:r>
            <w:r w:rsidR="003069F5">
              <w:rPr>
                <w:noProof/>
                <w:webHidden/>
              </w:rPr>
            </w:r>
            <w:r w:rsidR="003069F5">
              <w:rPr>
                <w:noProof/>
                <w:webHidden/>
              </w:rPr>
              <w:fldChar w:fldCharType="separate"/>
            </w:r>
            <w:r w:rsidR="00975BFB">
              <w:rPr>
                <w:noProof/>
                <w:webHidden/>
              </w:rPr>
              <w:t>4</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48" w:history="1">
            <w:r w:rsidR="003069F5" w:rsidRPr="00963EC1">
              <w:rPr>
                <w:rStyle w:val="Hyperlink"/>
                <w:rFonts w:cs="Arial"/>
                <w:noProof/>
              </w:rPr>
              <w:t>1.3.</w:t>
            </w:r>
            <w:r w:rsidR="003069F5">
              <w:rPr>
                <w:rFonts w:asciiTheme="minorHAnsi" w:eastAsiaTheme="minorEastAsia" w:hAnsiTheme="minorHAnsi"/>
                <w:noProof/>
                <w:lang w:eastAsia="en-GB"/>
              </w:rPr>
              <w:tab/>
            </w:r>
            <w:r w:rsidR="003069F5" w:rsidRPr="00963EC1">
              <w:rPr>
                <w:rStyle w:val="Hyperlink"/>
                <w:rFonts w:cs="Arial"/>
                <w:noProof/>
              </w:rPr>
              <w:t>Objectives</w:t>
            </w:r>
            <w:r w:rsidR="003069F5">
              <w:rPr>
                <w:noProof/>
                <w:webHidden/>
              </w:rPr>
              <w:tab/>
            </w:r>
            <w:r w:rsidR="003069F5">
              <w:rPr>
                <w:noProof/>
                <w:webHidden/>
              </w:rPr>
              <w:fldChar w:fldCharType="begin"/>
            </w:r>
            <w:r w:rsidR="003069F5">
              <w:rPr>
                <w:noProof/>
                <w:webHidden/>
              </w:rPr>
              <w:instrText xml:space="preserve"> PAGEREF _Toc405536148 \h </w:instrText>
            </w:r>
            <w:r w:rsidR="003069F5">
              <w:rPr>
                <w:noProof/>
                <w:webHidden/>
              </w:rPr>
            </w:r>
            <w:r w:rsidR="003069F5">
              <w:rPr>
                <w:noProof/>
                <w:webHidden/>
              </w:rPr>
              <w:fldChar w:fldCharType="separate"/>
            </w:r>
            <w:r w:rsidR="00975BFB">
              <w:rPr>
                <w:noProof/>
                <w:webHidden/>
              </w:rPr>
              <w:t>4</w:t>
            </w:r>
            <w:r w:rsidR="003069F5">
              <w:rPr>
                <w:noProof/>
                <w:webHidden/>
              </w:rPr>
              <w:fldChar w:fldCharType="end"/>
            </w:r>
          </w:hyperlink>
        </w:p>
        <w:p w:rsidR="003069F5" w:rsidRDefault="00F62A25">
          <w:pPr>
            <w:pStyle w:val="TOC1"/>
            <w:tabs>
              <w:tab w:val="left" w:pos="440"/>
              <w:tab w:val="right" w:leader="dot" w:pos="9016"/>
            </w:tabs>
            <w:rPr>
              <w:rFonts w:asciiTheme="minorHAnsi" w:eastAsiaTheme="minorEastAsia" w:hAnsiTheme="minorHAnsi"/>
              <w:noProof/>
              <w:lang w:eastAsia="en-GB"/>
            </w:rPr>
          </w:pPr>
          <w:hyperlink w:anchor="_Toc405536149" w:history="1">
            <w:r w:rsidR="003069F5" w:rsidRPr="00963EC1">
              <w:rPr>
                <w:rStyle w:val="Hyperlink"/>
                <w:noProof/>
              </w:rPr>
              <w:t>2.</w:t>
            </w:r>
            <w:r w:rsidR="003069F5">
              <w:rPr>
                <w:rFonts w:asciiTheme="minorHAnsi" w:eastAsiaTheme="minorEastAsia" w:hAnsiTheme="minorHAnsi"/>
                <w:noProof/>
                <w:lang w:eastAsia="en-GB"/>
              </w:rPr>
              <w:tab/>
            </w:r>
            <w:r w:rsidR="003069F5" w:rsidRPr="00963EC1">
              <w:rPr>
                <w:rStyle w:val="Hyperlink"/>
                <w:noProof/>
              </w:rPr>
              <w:t>Decomposition Description</w:t>
            </w:r>
            <w:r w:rsidR="003069F5">
              <w:rPr>
                <w:noProof/>
                <w:webHidden/>
              </w:rPr>
              <w:tab/>
            </w:r>
            <w:r w:rsidR="003069F5">
              <w:rPr>
                <w:noProof/>
                <w:webHidden/>
              </w:rPr>
              <w:fldChar w:fldCharType="begin"/>
            </w:r>
            <w:r w:rsidR="003069F5">
              <w:rPr>
                <w:noProof/>
                <w:webHidden/>
              </w:rPr>
              <w:instrText xml:space="preserve"> PAGEREF _Toc405536149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50" w:history="1">
            <w:r w:rsidR="003069F5" w:rsidRPr="00963EC1">
              <w:rPr>
                <w:rStyle w:val="Hyperlink"/>
                <w:noProof/>
              </w:rPr>
              <w:t>2.1.</w:t>
            </w:r>
            <w:r w:rsidR="003069F5">
              <w:rPr>
                <w:rFonts w:asciiTheme="minorHAnsi" w:eastAsiaTheme="minorEastAsia" w:hAnsiTheme="minorHAnsi"/>
                <w:noProof/>
                <w:lang w:eastAsia="en-GB"/>
              </w:rPr>
              <w:tab/>
            </w:r>
            <w:r w:rsidR="003069F5" w:rsidRPr="00963EC1">
              <w:rPr>
                <w:rStyle w:val="Hyperlink"/>
                <w:noProof/>
              </w:rPr>
              <w:t>Programs in System – Qiz</w:t>
            </w:r>
            <w:r w:rsidR="003069F5">
              <w:rPr>
                <w:noProof/>
                <w:webHidden/>
              </w:rPr>
              <w:tab/>
            </w:r>
            <w:r w:rsidR="003069F5">
              <w:rPr>
                <w:noProof/>
                <w:webHidden/>
              </w:rPr>
              <w:fldChar w:fldCharType="begin"/>
            </w:r>
            <w:r w:rsidR="003069F5">
              <w:rPr>
                <w:noProof/>
                <w:webHidden/>
              </w:rPr>
              <w:instrText xml:space="preserve"> PAGEREF _Toc405536150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51" w:history="1">
            <w:r w:rsidR="003069F5" w:rsidRPr="00963EC1">
              <w:rPr>
                <w:rStyle w:val="Hyperlink"/>
                <w:noProof/>
              </w:rPr>
              <w:t>2.1.1.</w:t>
            </w:r>
            <w:r w:rsidR="003069F5">
              <w:rPr>
                <w:rFonts w:asciiTheme="minorHAnsi" w:eastAsiaTheme="minorEastAsia" w:hAnsiTheme="minorHAnsi"/>
                <w:noProof/>
                <w:lang w:eastAsia="en-GB"/>
              </w:rPr>
              <w:tab/>
            </w:r>
            <w:r w:rsidR="003069F5" w:rsidRPr="00963EC1">
              <w:rPr>
                <w:rStyle w:val="Hyperlink"/>
                <w:noProof/>
              </w:rPr>
              <w:t>Activities</w:t>
            </w:r>
            <w:r w:rsidR="003069F5">
              <w:rPr>
                <w:noProof/>
                <w:webHidden/>
              </w:rPr>
              <w:tab/>
            </w:r>
            <w:r w:rsidR="003069F5">
              <w:rPr>
                <w:noProof/>
                <w:webHidden/>
              </w:rPr>
              <w:fldChar w:fldCharType="begin"/>
            </w:r>
            <w:r w:rsidR="003069F5">
              <w:rPr>
                <w:noProof/>
                <w:webHidden/>
              </w:rPr>
              <w:instrText xml:space="preserve"> PAGEREF _Toc405536151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52" w:history="1">
            <w:r w:rsidR="003069F5" w:rsidRPr="00963EC1">
              <w:rPr>
                <w:rStyle w:val="Hyperlink"/>
                <w:noProof/>
              </w:rPr>
              <w:t>2.1.2.</w:t>
            </w:r>
            <w:r w:rsidR="003069F5">
              <w:rPr>
                <w:rFonts w:asciiTheme="minorHAnsi" w:eastAsiaTheme="minorEastAsia" w:hAnsiTheme="minorHAnsi"/>
                <w:noProof/>
                <w:lang w:eastAsia="en-GB"/>
              </w:rPr>
              <w:tab/>
            </w:r>
            <w:r w:rsidR="003069F5" w:rsidRPr="00963EC1">
              <w:rPr>
                <w:rStyle w:val="Hyperlink"/>
                <w:rFonts w:eastAsia="Microsoft YaHei"/>
                <w:noProof/>
              </w:rPr>
              <w:t>Data p</w:t>
            </w:r>
            <w:r w:rsidR="003069F5" w:rsidRPr="00963EC1">
              <w:rPr>
                <w:rStyle w:val="Hyperlink"/>
                <w:noProof/>
              </w:rPr>
              <w:t>rocessing</w:t>
            </w:r>
            <w:r w:rsidR="003069F5">
              <w:rPr>
                <w:noProof/>
                <w:webHidden/>
              </w:rPr>
              <w:tab/>
            </w:r>
            <w:r w:rsidR="003069F5">
              <w:rPr>
                <w:noProof/>
                <w:webHidden/>
              </w:rPr>
              <w:fldChar w:fldCharType="begin"/>
            </w:r>
            <w:r w:rsidR="003069F5">
              <w:rPr>
                <w:noProof/>
                <w:webHidden/>
              </w:rPr>
              <w:instrText xml:space="preserve"> PAGEREF _Toc405536152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53" w:history="1">
            <w:r w:rsidR="003069F5" w:rsidRPr="00963EC1">
              <w:rPr>
                <w:rStyle w:val="Hyperlink"/>
                <w:noProof/>
              </w:rPr>
              <w:t>2.1.3.</w:t>
            </w:r>
            <w:r w:rsidR="003069F5">
              <w:rPr>
                <w:rFonts w:asciiTheme="minorHAnsi" w:eastAsiaTheme="minorEastAsia" w:hAnsiTheme="minorHAnsi"/>
                <w:noProof/>
                <w:lang w:eastAsia="en-GB"/>
              </w:rPr>
              <w:tab/>
            </w:r>
            <w:r w:rsidR="003069F5" w:rsidRPr="00963EC1">
              <w:rPr>
                <w:rStyle w:val="Hyperlink"/>
                <w:noProof/>
              </w:rPr>
              <w:t>Database</w:t>
            </w:r>
            <w:r w:rsidR="003069F5">
              <w:rPr>
                <w:noProof/>
                <w:webHidden/>
              </w:rPr>
              <w:tab/>
            </w:r>
            <w:r w:rsidR="003069F5">
              <w:rPr>
                <w:noProof/>
                <w:webHidden/>
              </w:rPr>
              <w:fldChar w:fldCharType="begin"/>
            </w:r>
            <w:r w:rsidR="003069F5">
              <w:rPr>
                <w:noProof/>
                <w:webHidden/>
              </w:rPr>
              <w:instrText xml:space="preserve"> PAGEREF _Toc405536153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54" w:history="1">
            <w:r w:rsidR="003069F5" w:rsidRPr="00963EC1">
              <w:rPr>
                <w:rStyle w:val="Hyperlink"/>
                <w:noProof/>
              </w:rPr>
              <w:t>2.1.4.</w:t>
            </w:r>
            <w:r w:rsidR="003069F5">
              <w:rPr>
                <w:rFonts w:asciiTheme="minorHAnsi" w:eastAsiaTheme="minorEastAsia" w:hAnsiTheme="minorHAnsi"/>
                <w:noProof/>
                <w:lang w:eastAsia="en-GB"/>
              </w:rPr>
              <w:tab/>
            </w:r>
            <w:r w:rsidR="003069F5" w:rsidRPr="00963EC1">
              <w:rPr>
                <w:rStyle w:val="Hyperlink"/>
                <w:noProof/>
              </w:rPr>
              <w:t>Data</w:t>
            </w:r>
            <w:r w:rsidR="003069F5">
              <w:rPr>
                <w:noProof/>
                <w:webHidden/>
              </w:rPr>
              <w:tab/>
            </w:r>
            <w:r w:rsidR="003069F5">
              <w:rPr>
                <w:noProof/>
                <w:webHidden/>
              </w:rPr>
              <w:fldChar w:fldCharType="begin"/>
            </w:r>
            <w:r w:rsidR="003069F5">
              <w:rPr>
                <w:noProof/>
                <w:webHidden/>
              </w:rPr>
              <w:instrText xml:space="preserve"> PAGEREF _Toc405536154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55" w:history="1">
            <w:r w:rsidR="003069F5" w:rsidRPr="00963EC1">
              <w:rPr>
                <w:rStyle w:val="Hyperlink"/>
                <w:noProof/>
              </w:rPr>
              <w:t>2.1.5.</w:t>
            </w:r>
            <w:r w:rsidR="003069F5">
              <w:rPr>
                <w:rFonts w:asciiTheme="minorHAnsi" w:eastAsiaTheme="minorEastAsia" w:hAnsiTheme="minorHAnsi"/>
                <w:noProof/>
                <w:lang w:eastAsia="en-GB"/>
              </w:rPr>
              <w:tab/>
            </w:r>
            <w:r w:rsidR="003069F5" w:rsidRPr="00963EC1">
              <w:rPr>
                <w:rStyle w:val="Hyperlink"/>
                <w:rFonts w:eastAsia="Microsoft YaHei"/>
                <w:noProof/>
              </w:rPr>
              <w:t>Filter</w:t>
            </w:r>
            <w:r w:rsidR="003069F5">
              <w:rPr>
                <w:noProof/>
                <w:webHidden/>
              </w:rPr>
              <w:tab/>
            </w:r>
            <w:r w:rsidR="003069F5">
              <w:rPr>
                <w:noProof/>
                <w:webHidden/>
              </w:rPr>
              <w:fldChar w:fldCharType="begin"/>
            </w:r>
            <w:r w:rsidR="003069F5">
              <w:rPr>
                <w:noProof/>
                <w:webHidden/>
              </w:rPr>
              <w:instrText xml:space="preserve"> PAGEREF _Toc405536155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56" w:history="1">
            <w:r w:rsidR="003069F5" w:rsidRPr="00963EC1">
              <w:rPr>
                <w:rStyle w:val="Hyperlink"/>
                <w:noProof/>
              </w:rPr>
              <w:t>2.1.6.</w:t>
            </w:r>
            <w:r w:rsidR="003069F5">
              <w:rPr>
                <w:rFonts w:asciiTheme="minorHAnsi" w:eastAsiaTheme="minorEastAsia" w:hAnsiTheme="minorHAnsi"/>
                <w:noProof/>
                <w:lang w:eastAsia="en-GB"/>
              </w:rPr>
              <w:tab/>
            </w:r>
            <w:r w:rsidR="003069F5" w:rsidRPr="00963EC1">
              <w:rPr>
                <w:rStyle w:val="Hyperlink"/>
                <w:noProof/>
              </w:rPr>
              <w:t>Website</w:t>
            </w:r>
            <w:r w:rsidR="003069F5">
              <w:rPr>
                <w:noProof/>
                <w:webHidden/>
              </w:rPr>
              <w:tab/>
            </w:r>
            <w:r w:rsidR="003069F5">
              <w:rPr>
                <w:noProof/>
                <w:webHidden/>
              </w:rPr>
              <w:fldChar w:fldCharType="begin"/>
            </w:r>
            <w:r w:rsidR="003069F5">
              <w:rPr>
                <w:noProof/>
                <w:webHidden/>
              </w:rPr>
              <w:instrText xml:space="preserve"> PAGEREF _Toc405536156 \h </w:instrText>
            </w:r>
            <w:r w:rsidR="003069F5">
              <w:rPr>
                <w:noProof/>
                <w:webHidden/>
              </w:rPr>
            </w:r>
            <w:r w:rsidR="003069F5">
              <w:rPr>
                <w:noProof/>
                <w:webHidden/>
              </w:rPr>
              <w:fldChar w:fldCharType="separate"/>
            </w:r>
            <w:r w:rsidR="00975BFB">
              <w:rPr>
                <w:noProof/>
                <w:webHidden/>
              </w:rPr>
              <w:t>5</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57" w:history="1">
            <w:r w:rsidR="003069F5" w:rsidRPr="00963EC1">
              <w:rPr>
                <w:rStyle w:val="Hyperlink"/>
                <w:noProof/>
              </w:rPr>
              <w:t>2.2.</w:t>
            </w:r>
            <w:r w:rsidR="003069F5">
              <w:rPr>
                <w:rFonts w:asciiTheme="minorHAnsi" w:eastAsiaTheme="minorEastAsia" w:hAnsiTheme="minorHAnsi"/>
                <w:noProof/>
                <w:lang w:eastAsia="en-GB"/>
              </w:rPr>
              <w:tab/>
            </w:r>
            <w:r w:rsidR="003069F5" w:rsidRPr="00963EC1">
              <w:rPr>
                <w:rStyle w:val="Hyperlink"/>
                <w:noProof/>
              </w:rPr>
              <w:t>Significant Classes in Each Program</w:t>
            </w:r>
            <w:r w:rsidR="003069F5">
              <w:rPr>
                <w:noProof/>
                <w:webHidden/>
              </w:rPr>
              <w:tab/>
            </w:r>
            <w:r w:rsidR="003069F5">
              <w:rPr>
                <w:noProof/>
                <w:webHidden/>
              </w:rPr>
              <w:fldChar w:fldCharType="begin"/>
            </w:r>
            <w:r w:rsidR="003069F5">
              <w:rPr>
                <w:noProof/>
                <w:webHidden/>
              </w:rPr>
              <w:instrText xml:space="preserve"> PAGEREF _Toc405536157 \h </w:instrText>
            </w:r>
            <w:r w:rsidR="003069F5">
              <w:rPr>
                <w:noProof/>
                <w:webHidden/>
              </w:rPr>
            </w:r>
            <w:r w:rsidR="003069F5">
              <w:rPr>
                <w:noProof/>
                <w:webHidden/>
              </w:rPr>
              <w:fldChar w:fldCharType="separate"/>
            </w:r>
            <w:r w:rsidR="00975BFB">
              <w:rPr>
                <w:noProof/>
                <w:webHidden/>
              </w:rPr>
              <w:t>6</w:t>
            </w:r>
            <w:r w:rsidR="003069F5">
              <w:rPr>
                <w:noProof/>
                <w:webHidden/>
              </w:rPr>
              <w:fldChar w:fldCharType="end"/>
            </w:r>
          </w:hyperlink>
        </w:p>
        <w:p w:rsidR="003069F5" w:rsidRDefault="00F62A25">
          <w:pPr>
            <w:pStyle w:val="TOC3"/>
            <w:tabs>
              <w:tab w:val="right" w:leader="dot" w:pos="9016"/>
            </w:tabs>
            <w:rPr>
              <w:rFonts w:asciiTheme="minorHAnsi" w:eastAsiaTheme="minorEastAsia" w:hAnsiTheme="minorHAnsi"/>
              <w:noProof/>
              <w:lang w:eastAsia="en-GB"/>
            </w:rPr>
          </w:pPr>
          <w:hyperlink w:anchor="_Toc405536158" w:history="1">
            <w:r w:rsidR="003069F5" w:rsidRPr="00963EC1">
              <w:rPr>
                <w:rStyle w:val="Hyperlink"/>
                <w:noProof/>
              </w:rPr>
              <w:t>2.2.1. Android Classes</w:t>
            </w:r>
            <w:r w:rsidR="003069F5">
              <w:rPr>
                <w:noProof/>
                <w:webHidden/>
              </w:rPr>
              <w:tab/>
            </w:r>
            <w:r w:rsidR="003069F5">
              <w:rPr>
                <w:noProof/>
                <w:webHidden/>
              </w:rPr>
              <w:fldChar w:fldCharType="begin"/>
            </w:r>
            <w:r w:rsidR="003069F5">
              <w:rPr>
                <w:noProof/>
                <w:webHidden/>
              </w:rPr>
              <w:instrText xml:space="preserve"> PAGEREF _Toc405536158 \h </w:instrText>
            </w:r>
            <w:r w:rsidR="003069F5">
              <w:rPr>
                <w:noProof/>
                <w:webHidden/>
              </w:rPr>
            </w:r>
            <w:r w:rsidR="003069F5">
              <w:rPr>
                <w:noProof/>
                <w:webHidden/>
              </w:rPr>
              <w:fldChar w:fldCharType="separate"/>
            </w:r>
            <w:r w:rsidR="00975BFB">
              <w:rPr>
                <w:noProof/>
                <w:webHidden/>
              </w:rPr>
              <w:t>6</w:t>
            </w:r>
            <w:r w:rsidR="003069F5">
              <w:rPr>
                <w:noProof/>
                <w:webHidden/>
              </w:rPr>
              <w:fldChar w:fldCharType="end"/>
            </w:r>
          </w:hyperlink>
        </w:p>
        <w:p w:rsidR="003069F5" w:rsidRDefault="00F62A25">
          <w:pPr>
            <w:pStyle w:val="TOC3"/>
            <w:tabs>
              <w:tab w:val="right" w:leader="dot" w:pos="9016"/>
            </w:tabs>
            <w:rPr>
              <w:rFonts w:asciiTheme="minorHAnsi" w:eastAsiaTheme="minorEastAsia" w:hAnsiTheme="minorHAnsi"/>
              <w:noProof/>
              <w:lang w:eastAsia="en-GB"/>
            </w:rPr>
          </w:pPr>
          <w:hyperlink w:anchor="_Toc405536159" w:history="1">
            <w:r w:rsidR="003069F5" w:rsidRPr="00963EC1">
              <w:rPr>
                <w:rStyle w:val="Hyperlink"/>
                <w:noProof/>
              </w:rPr>
              <w:t>2.2.2. Web Classes</w:t>
            </w:r>
            <w:r w:rsidR="003069F5">
              <w:rPr>
                <w:noProof/>
                <w:webHidden/>
              </w:rPr>
              <w:tab/>
            </w:r>
            <w:r w:rsidR="003069F5">
              <w:rPr>
                <w:noProof/>
                <w:webHidden/>
              </w:rPr>
              <w:fldChar w:fldCharType="begin"/>
            </w:r>
            <w:r w:rsidR="003069F5">
              <w:rPr>
                <w:noProof/>
                <w:webHidden/>
              </w:rPr>
              <w:instrText xml:space="preserve"> PAGEREF _Toc405536159 \h </w:instrText>
            </w:r>
            <w:r w:rsidR="003069F5">
              <w:rPr>
                <w:noProof/>
                <w:webHidden/>
              </w:rPr>
            </w:r>
            <w:r w:rsidR="003069F5">
              <w:rPr>
                <w:noProof/>
                <w:webHidden/>
              </w:rPr>
              <w:fldChar w:fldCharType="separate"/>
            </w:r>
            <w:r w:rsidR="00975BFB">
              <w:rPr>
                <w:noProof/>
                <w:webHidden/>
              </w:rPr>
              <w:t>7</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60" w:history="1">
            <w:r w:rsidR="003069F5" w:rsidRPr="00963EC1">
              <w:rPr>
                <w:rStyle w:val="Hyperlink"/>
                <w:noProof/>
              </w:rPr>
              <w:t>2.3.</w:t>
            </w:r>
            <w:r w:rsidR="003069F5">
              <w:rPr>
                <w:rFonts w:asciiTheme="minorHAnsi" w:eastAsiaTheme="minorEastAsia" w:hAnsiTheme="minorHAnsi"/>
                <w:noProof/>
                <w:lang w:eastAsia="en-GB"/>
              </w:rPr>
              <w:tab/>
            </w:r>
            <w:r w:rsidR="003069F5" w:rsidRPr="00963EC1">
              <w:rPr>
                <w:rStyle w:val="Hyperlink"/>
                <w:noProof/>
              </w:rPr>
              <w:t>Mapping from Requirements to Classes</w:t>
            </w:r>
            <w:r w:rsidR="003069F5">
              <w:rPr>
                <w:noProof/>
                <w:webHidden/>
              </w:rPr>
              <w:tab/>
            </w:r>
            <w:r w:rsidR="003069F5">
              <w:rPr>
                <w:noProof/>
                <w:webHidden/>
              </w:rPr>
              <w:fldChar w:fldCharType="begin"/>
            </w:r>
            <w:r w:rsidR="003069F5">
              <w:rPr>
                <w:noProof/>
                <w:webHidden/>
              </w:rPr>
              <w:instrText xml:space="preserve"> PAGEREF _Toc405536160 \h </w:instrText>
            </w:r>
            <w:r w:rsidR="003069F5">
              <w:rPr>
                <w:noProof/>
                <w:webHidden/>
              </w:rPr>
            </w:r>
            <w:r w:rsidR="003069F5">
              <w:rPr>
                <w:noProof/>
                <w:webHidden/>
              </w:rPr>
              <w:fldChar w:fldCharType="separate"/>
            </w:r>
            <w:r w:rsidR="00975BFB">
              <w:rPr>
                <w:noProof/>
                <w:webHidden/>
              </w:rPr>
              <w:t>8</w:t>
            </w:r>
            <w:r w:rsidR="003069F5">
              <w:rPr>
                <w:noProof/>
                <w:webHidden/>
              </w:rPr>
              <w:fldChar w:fldCharType="end"/>
            </w:r>
          </w:hyperlink>
        </w:p>
        <w:p w:rsidR="003069F5" w:rsidRDefault="00F62A25">
          <w:pPr>
            <w:pStyle w:val="TOC1"/>
            <w:tabs>
              <w:tab w:val="left" w:pos="440"/>
              <w:tab w:val="right" w:leader="dot" w:pos="9016"/>
            </w:tabs>
            <w:rPr>
              <w:rFonts w:asciiTheme="minorHAnsi" w:eastAsiaTheme="minorEastAsia" w:hAnsiTheme="minorHAnsi"/>
              <w:noProof/>
              <w:lang w:eastAsia="en-GB"/>
            </w:rPr>
          </w:pPr>
          <w:hyperlink w:anchor="_Toc405536161" w:history="1">
            <w:r w:rsidR="003069F5" w:rsidRPr="00963EC1">
              <w:rPr>
                <w:rStyle w:val="Hyperlink"/>
                <w:noProof/>
              </w:rPr>
              <w:t>3.</w:t>
            </w:r>
            <w:r w:rsidR="003069F5">
              <w:rPr>
                <w:rFonts w:asciiTheme="minorHAnsi" w:eastAsiaTheme="minorEastAsia" w:hAnsiTheme="minorHAnsi"/>
                <w:noProof/>
                <w:lang w:eastAsia="en-GB"/>
              </w:rPr>
              <w:tab/>
            </w:r>
            <w:r w:rsidR="003069F5" w:rsidRPr="00963EC1">
              <w:rPr>
                <w:rStyle w:val="Hyperlink"/>
                <w:noProof/>
              </w:rPr>
              <w:t>Dependency Description</w:t>
            </w:r>
            <w:r w:rsidR="003069F5">
              <w:rPr>
                <w:noProof/>
                <w:webHidden/>
              </w:rPr>
              <w:tab/>
            </w:r>
            <w:r w:rsidR="003069F5">
              <w:rPr>
                <w:noProof/>
                <w:webHidden/>
              </w:rPr>
              <w:fldChar w:fldCharType="begin"/>
            </w:r>
            <w:r w:rsidR="003069F5">
              <w:rPr>
                <w:noProof/>
                <w:webHidden/>
              </w:rPr>
              <w:instrText xml:space="preserve"> PAGEREF _Toc405536161 \h </w:instrText>
            </w:r>
            <w:r w:rsidR="003069F5">
              <w:rPr>
                <w:noProof/>
                <w:webHidden/>
              </w:rPr>
            </w:r>
            <w:r w:rsidR="003069F5">
              <w:rPr>
                <w:noProof/>
                <w:webHidden/>
              </w:rPr>
              <w:fldChar w:fldCharType="separate"/>
            </w:r>
            <w:r w:rsidR="00975BFB">
              <w:rPr>
                <w:noProof/>
                <w:webHidden/>
              </w:rPr>
              <w:t>9</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62" w:history="1">
            <w:r w:rsidR="003069F5" w:rsidRPr="00963EC1">
              <w:rPr>
                <w:rStyle w:val="Hyperlink"/>
                <w:noProof/>
              </w:rPr>
              <w:t>3.1.</w:t>
            </w:r>
            <w:r w:rsidR="003069F5">
              <w:rPr>
                <w:rFonts w:asciiTheme="minorHAnsi" w:eastAsiaTheme="minorEastAsia" w:hAnsiTheme="minorHAnsi"/>
                <w:noProof/>
                <w:lang w:eastAsia="en-GB"/>
              </w:rPr>
              <w:tab/>
            </w:r>
            <w:r w:rsidR="003069F5" w:rsidRPr="00963EC1">
              <w:rPr>
                <w:rStyle w:val="Hyperlink"/>
                <w:noProof/>
              </w:rPr>
              <w:t>Component Diagrams</w:t>
            </w:r>
            <w:r w:rsidR="003069F5">
              <w:rPr>
                <w:noProof/>
                <w:webHidden/>
              </w:rPr>
              <w:tab/>
            </w:r>
            <w:r w:rsidR="003069F5">
              <w:rPr>
                <w:noProof/>
                <w:webHidden/>
              </w:rPr>
              <w:fldChar w:fldCharType="begin"/>
            </w:r>
            <w:r w:rsidR="003069F5">
              <w:rPr>
                <w:noProof/>
                <w:webHidden/>
              </w:rPr>
              <w:instrText xml:space="preserve"> PAGEREF _Toc405536162 \h </w:instrText>
            </w:r>
            <w:r w:rsidR="003069F5">
              <w:rPr>
                <w:noProof/>
                <w:webHidden/>
              </w:rPr>
            </w:r>
            <w:r w:rsidR="003069F5">
              <w:rPr>
                <w:noProof/>
                <w:webHidden/>
              </w:rPr>
              <w:fldChar w:fldCharType="separate"/>
            </w:r>
            <w:r w:rsidR="00975BFB">
              <w:rPr>
                <w:noProof/>
                <w:webHidden/>
              </w:rPr>
              <w:t>9</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63" w:history="1">
            <w:r w:rsidR="003069F5" w:rsidRPr="00963EC1">
              <w:rPr>
                <w:rStyle w:val="Hyperlink"/>
                <w:noProof/>
              </w:rPr>
              <w:t>3.1.1.</w:t>
            </w:r>
            <w:r w:rsidR="003069F5">
              <w:rPr>
                <w:rFonts w:asciiTheme="minorHAnsi" w:eastAsiaTheme="minorEastAsia" w:hAnsiTheme="minorHAnsi"/>
                <w:noProof/>
                <w:lang w:eastAsia="en-GB"/>
              </w:rPr>
              <w:tab/>
            </w:r>
            <w:r w:rsidR="003069F5" w:rsidRPr="00963EC1">
              <w:rPr>
                <w:rStyle w:val="Hyperlink"/>
                <w:noProof/>
              </w:rPr>
              <w:t>Database</w:t>
            </w:r>
            <w:r w:rsidR="003069F5">
              <w:rPr>
                <w:noProof/>
                <w:webHidden/>
              </w:rPr>
              <w:tab/>
            </w:r>
            <w:r w:rsidR="003069F5">
              <w:rPr>
                <w:noProof/>
                <w:webHidden/>
              </w:rPr>
              <w:fldChar w:fldCharType="begin"/>
            </w:r>
            <w:r w:rsidR="003069F5">
              <w:rPr>
                <w:noProof/>
                <w:webHidden/>
              </w:rPr>
              <w:instrText xml:space="preserve"> PAGEREF _Toc405536163 \h </w:instrText>
            </w:r>
            <w:r w:rsidR="003069F5">
              <w:rPr>
                <w:noProof/>
                <w:webHidden/>
              </w:rPr>
            </w:r>
            <w:r w:rsidR="003069F5">
              <w:rPr>
                <w:noProof/>
                <w:webHidden/>
              </w:rPr>
              <w:fldChar w:fldCharType="separate"/>
            </w:r>
            <w:r w:rsidR="00975BFB">
              <w:rPr>
                <w:noProof/>
                <w:webHidden/>
              </w:rPr>
              <w:t>9</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64" w:history="1">
            <w:r w:rsidR="003069F5" w:rsidRPr="00963EC1">
              <w:rPr>
                <w:rStyle w:val="Hyperlink"/>
                <w:noProof/>
              </w:rPr>
              <w:t>3.1.2.</w:t>
            </w:r>
            <w:r w:rsidR="003069F5">
              <w:rPr>
                <w:rFonts w:asciiTheme="minorHAnsi" w:eastAsiaTheme="minorEastAsia" w:hAnsiTheme="minorHAnsi"/>
                <w:noProof/>
                <w:lang w:eastAsia="en-GB"/>
              </w:rPr>
              <w:tab/>
            </w:r>
            <w:r w:rsidR="003069F5" w:rsidRPr="00963EC1">
              <w:rPr>
                <w:rStyle w:val="Hyperlink"/>
                <w:noProof/>
              </w:rPr>
              <w:t>Filter</w:t>
            </w:r>
            <w:r w:rsidR="003069F5">
              <w:rPr>
                <w:noProof/>
                <w:webHidden/>
              </w:rPr>
              <w:tab/>
            </w:r>
            <w:r w:rsidR="003069F5">
              <w:rPr>
                <w:noProof/>
                <w:webHidden/>
              </w:rPr>
              <w:fldChar w:fldCharType="begin"/>
            </w:r>
            <w:r w:rsidR="003069F5">
              <w:rPr>
                <w:noProof/>
                <w:webHidden/>
              </w:rPr>
              <w:instrText xml:space="preserve"> PAGEREF _Toc405536164 \h </w:instrText>
            </w:r>
            <w:r w:rsidR="003069F5">
              <w:rPr>
                <w:noProof/>
                <w:webHidden/>
              </w:rPr>
            </w:r>
            <w:r w:rsidR="003069F5">
              <w:rPr>
                <w:noProof/>
                <w:webHidden/>
              </w:rPr>
              <w:fldChar w:fldCharType="separate"/>
            </w:r>
            <w:r w:rsidR="00975BFB">
              <w:rPr>
                <w:noProof/>
                <w:webHidden/>
              </w:rPr>
              <w:t>10</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65" w:history="1">
            <w:r w:rsidR="003069F5" w:rsidRPr="00963EC1">
              <w:rPr>
                <w:rStyle w:val="Hyperlink"/>
                <w:noProof/>
              </w:rPr>
              <w:t>3.1.3.</w:t>
            </w:r>
            <w:r w:rsidR="003069F5">
              <w:rPr>
                <w:rFonts w:asciiTheme="minorHAnsi" w:eastAsiaTheme="minorEastAsia" w:hAnsiTheme="minorHAnsi"/>
                <w:noProof/>
                <w:lang w:eastAsia="en-GB"/>
              </w:rPr>
              <w:tab/>
            </w:r>
            <w:r w:rsidR="003069F5" w:rsidRPr="00963EC1">
              <w:rPr>
                <w:rStyle w:val="Hyperlink"/>
                <w:noProof/>
              </w:rPr>
              <w:t>Data</w:t>
            </w:r>
            <w:r w:rsidR="003069F5">
              <w:rPr>
                <w:noProof/>
                <w:webHidden/>
              </w:rPr>
              <w:tab/>
            </w:r>
            <w:r w:rsidR="003069F5">
              <w:rPr>
                <w:noProof/>
                <w:webHidden/>
              </w:rPr>
              <w:fldChar w:fldCharType="begin"/>
            </w:r>
            <w:r w:rsidR="003069F5">
              <w:rPr>
                <w:noProof/>
                <w:webHidden/>
              </w:rPr>
              <w:instrText xml:space="preserve"> PAGEREF _Toc405536165 \h </w:instrText>
            </w:r>
            <w:r w:rsidR="003069F5">
              <w:rPr>
                <w:noProof/>
                <w:webHidden/>
              </w:rPr>
            </w:r>
            <w:r w:rsidR="003069F5">
              <w:rPr>
                <w:noProof/>
                <w:webHidden/>
              </w:rPr>
              <w:fldChar w:fldCharType="separate"/>
            </w:r>
            <w:r w:rsidR="00975BFB">
              <w:rPr>
                <w:noProof/>
                <w:webHidden/>
              </w:rPr>
              <w:t>11</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66" w:history="1">
            <w:r w:rsidR="003069F5" w:rsidRPr="00963EC1">
              <w:rPr>
                <w:rStyle w:val="Hyperlink"/>
                <w:noProof/>
              </w:rPr>
              <w:t>3.1.4.</w:t>
            </w:r>
            <w:r w:rsidR="003069F5">
              <w:rPr>
                <w:rFonts w:asciiTheme="minorHAnsi" w:eastAsiaTheme="minorEastAsia" w:hAnsiTheme="minorHAnsi"/>
                <w:noProof/>
                <w:lang w:eastAsia="en-GB"/>
              </w:rPr>
              <w:tab/>
            </w:r>
            <w:r w:rsidR="003069F5" w:rsidRPr="00963EC1">
              <w:rPr>
                <w:rStyle w:val="Hyperlink"/>
                <w:noProof/>
              </w:rPr>
              <w:t>Data_Processing</w:t>
            </w:r>
            <w:r w:rsidR="003069F5">
              <w:rPr>
                <w:noProof/>
                <w:webHidden/>
              </w:rPr>
              <w:tab/>
            </w:r>
            <w:r w:rsidR="003069F5">
              <w:rPr>
                <w:noProof/>
                <w:webHidden/>
              </w:rPr>
              <w:fldChar w:fldCharType="begin"/>
            </w:r>
            <w:r w:rsidR="003069F5">
              <w:rPr>
                <w:noProof/>
                <w:webHidden/>
              </w:rPr>
              <w:instrText xml:space="preserve"> PAGEREF _Toc405536166 \h </w:instrText>
            </w:r>
            <w:r w:rsidR="003069F5">
              <w:rPr>
                <w:noProof/>
                <w:webHidden/>
              </w:rPr>
            </w:r>
            <w:r w:rsidR="003069F5">
              <w:rPr>
                <w:noProof/>
                <w:webHidden/>
              </w:rPr>
              <w:fldChar w:fldCharType="separate"/>
            </w:r>
            <w:r w:rsidR="00975BFB">
              <w:rPr>
                <w:noProof/>
                <w:webHidden/>
              </w:rPr>
              <w:t>12</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67" w:history="1">
            <w:r w:rsidR="003069F5" w:rsidRPr="00963EC1">
              <w:rPr>
                <w:rStyle w:val="Hyperlink"/>
                <w:noProof/>
              </w:rPr>
              <w:t>3.1.5.</w:t>
            </w:r>
            <w:r w:rsidR="003069F5">
              <w:rPr>
                <w:rFonts w:asciiTheme="minorHAnsi" w:eastAsiaTheme="minorEastAsia" w:hAnsiTheme="minorHAnsi"/>
                <w:noProof/>
                <w:lang w:eastAsia="en-GB"/>
              </w:rPr>
              <w:tab/>
            </w:r>
            <w:r w:rsidR="003069F5" w:rsidRPr="00963EC1">
              <w:rPr>
                <w:rStyle w:val="Hyperlink"/>
                <w:noProof/>
              </w:rPr>
              <w:t>Activities</w:t>
            </w:r>
            <w:r w:rsidR="003069F5">
              <w:rPr>
                <w:noProof/>
                <w:webHidden/>
              </w:rPr>
              <w:tab/>
            </w:r>
            <w:r w:rsidR="003069F5">
              <w:rPr>
                <w:noProof/>
                <w:webHidden/>
              </w:rPr>
              <w:fldChar w:fldCharType="begin"/>
            </w:r>
            <w:r w:rsidR="003069F5">
              <w:rPr>
                <w:noProof/>
                <w:webHidden/>
              </w:rPr>
              <w:instrText xml:space="preserve"> PAGEREF _Toc405536167 \h </w:instrText>
            </w:r>
            <w:r w:rsidR="003069F5">
              <w:rPr>
                <w:noProof/>
                <w:webHidden/>
              </w:rPr>
            </w:r>
            <w:r w:rsidR="003069F5">
              <w:rPr>
                <w:noProof/>
                <w:webHidden/>
              </w:rPr>
              <w:fldChar w:fldCharType="separate"/>
            </w:r>
            <w:r w:rsidR="00975BFB">
              <w:rPr>
                <w:noProof/>
                <w:webHidden/>
              </w:rPr>
              <w:t>13</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68" w:history="1">
            <w:r w:rsidR="003069F5" w:rsidRPr="00963EC1">
              <w:rPr>
                <w:rStyle w:val="Hyperlink"/>
                <w:noProof/>
              </w:rPr>
              <w:t>3.1.6.</w:t>
            </w:r>
            <w:r w:rsidR="003069F5">
              <w:rPr>
                <w:rFonts w:asciiTheme="minorHAnsi" w:eastAsiaTheme="minorEastAsia" w:hAnsiTheme="minorHAnsi"/>
                <w:noProof/>
                <w:lang w:eastAsia="en-GB"/>
              </w:rPr>
              <w:tab/>
            </w:r>
            <w:r w:rsidR="003069F5" w:rsidRPr="00963EC1">
              <w:rPr>
                <w:rStyle w:val="Hyperlink"/>
                <w:noProof/>
              </w:rPr>
              <w:t>Website</w:t>
            </w:r>
            <w:r w:rsidR="003069F5">
              <w:rPr>
                <w:noProof/>
                <w:webHidden/>
              </w:rPr>
              <w:tab/>
            </w:r>
            <w:r w:rsidR="003069F5">
              <w:rPr>
                <w:noProof/>
                <w:webHidden/>
              </w:rPr>
              <w:fldChar w:fldCharType="begin"/>
            </w:r>
            <w:r w:rsidR="003069F5">
              <w:rPr>
                <w:noProof/>
                <w:webHidden/>
              </w:rPr>
              <w:instrText xml:space="preserve"> PAGEREF _Toc405536168 \h </w:instrText>
            </w:r>
            <w:r w:rsidR="003069F5">
              <w:rPr>
                <w:noProof/>
                <w:webHidden/>
              </w:rPr>
            </w:r>
            <w:r w:rsidR="003069F5">
              <w:rPr>
                <w:noProof/>
                <w:webHidden/>
              </w:rPr>
              <w:fldChar w:fldCharType="separate"/>
            </w:r>
            <w:r w:rsidR="00975BFB">
              <w:rPr>
                <w:noProof/>
                <w:webHidden/>
              </w:rPr>
              <w:t>14</w:t>
            </w:r>
            <w:r w:rsidR="003069F5">
              <w:rPr>
                <w:noProof/>
                <w:webHidden/>
              </w:rPr>
              <w:fldChar w:fldCharType="end"/>
            </w:r>
          </w:hyperlink>
        </w:p>
        <w:p w:rsidR="003069F5" w:rsidRDefault="00F62A25">
          <w:pPr>
            <w:pStyle w:val="TOC1"/>
            <w:tabs>
              <w:tab w:val="left" w:pos="440"/>
              <w:tab w:val="right" w:leader="dot" w:pos="9016"/>
            </w:tabs>
            <w:rPr>
              <w:rFonts w:asciiTheme="minorHAnsi" w:eastAsiaTheme="minorEastAsia" w:hAnsiTheme="minorHAnsi"/>
              <w:noProof/>
              <w:lang w:eastAsia="en-GB"/>
            </w:rPr>
          </w:pPr>
          <w:hyperlink w:anchor="_Toc405536169" w:history="1">
            <w:r w:rsidR="003069F5" w:rsidRPr="00963EC1">
              <w:rPr>
                <w:rStyle w:val="Hyperlink"/>
                <w:noProof/>
              </w:rPr>
              <w:t>4.</w:t>
            </w:r>
            <w:r w:rsidR="003069F5">
              <w:rPr>
                <w:rFonts w:asciiTheme="minorHAnsi" w:eastAsiaTheme="minorEastAsia" w:hAnsiTheme="minorHAnsi"/>
                <w:noProof/>
                <w:lang w:eastAsia="en-GB"/>
              </w:rPr>
              <w:tab/>
            </w:r>
            <w:r w:rsidR="003069F5" w:rsidRPr="00963EC1">
              <w:rPr>
                <w:rStyle w:val="Hyperlink"/>
                <w:noProof/>
              </w:rPr>
              <w:t>Interface Description</w:t>
            </w:r>
            <w:r w:rsidR="003069F5">
              <w:rPr>
                <w:noProof/>
                <w:webHidden/>
              </w:rPr>
              <w:tab/>
            </w:r>
            <w:r w:rsidR="003069F5">
              <w:rPr>
                <w:noProof/>
                <w:webHidden/>
              </w:rPr>
              <w:fldChar w:fldCharType="begin"/>
            </w:r>
            <w:r w:rsidR="003069F5">
              <w:rPr>
                <w:noProof/>
                <w:webHidden/>
              </w:rPr>
              <w:instrText xml:space="preserve"> PAGEREF _Toc405536169 \h </w:instrText>
            </w:r>
            <w:r w:rsidR="003069F5">
              <w:rPr>
                <w:noProof/>
                <w:webHidden/>
              </w:rPr>
            </w:r>
            <w:r w:rsidR="003069F5">
              <w:rPr>
                <w:noProof/>
                <w:webHidden/>
              </w:rPr>
              <w:fldChar w:fldCharType="separate"/>
            </w:r>
            <w:r w:rsidR="00975BFB">
              <w:rPr>
                <w:noProof/>
                <w:webHidden/>
              </w:rPr>
              <w:t>15</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70" w:history="1">
            <w:r w:rsidR="003069F5" w:rsidRPr="00963EC1">
              <w:rPr>
                <w:rStyle w:val="Hyperlink"/>
                <w:noProof/>
              </w:rPr>
              <w:t>4.1.</w:t>
            </w:r>
            <w:r w:rsidR="003069F5">
              <w:rPr>
                <w:rFonts w:asciiTheme="minorHAnsi" w:eastAsiaTheme="minorEastAsia" w:hAnsiTheme="minorHAnsi"/>
                <w:noProof/>
                <w:lang w:eastAsia="en-GB"/>
              </w:rPr>
              <w:tab/>
            </w:r>
            <w:r w:rsidR="003069F5" w:rsidRPr="00963EC1">
              <w:rPr>
                <w:rStyle w:val="Hyperlink"/>
                <w:noProof/>
              </w:rPr>
              <w:t>Data Package Interface</w:t>
            </w:r>
            <w:r w:rsidR="003069F5">
              <w:rPr>
                <w:noProof/>
                <w:webHidden/>
              </w:rPr>
              <w:tab/>
            </w:r>
            <w:r w:rsidR="003069F5">
              <w:rPr>
                <w:noProof/>
                <w:webHidden/>
              </w:rPr>
              <w:fldChar w:fldCharType="begin"/>
            </w:r>
            <w:r w:rsidR="003069F5">
              <w:rPr>
                <w:noProof/>
                <w:webHidden/>
              </w:rPr>
              <w:instrText xml:space="preserve"> PAGEREF _Toc405536170 \h </w:instrText>
            </w:r>
            <w:r w:rsidR="003069F5">
              <w:rPr>
                <w:noProof/>
                <w:webHidden/>
              </w:rPr>
            </w:r>
            <w:r w:rsidR="003069F5">
              <w:rPr>
                <w:noProof/>
                <w:webHidden/>
              </w:rPr>
              <w:fldChar w:fldCharType="separate"/>
            </w:r>
            <w:r w:rsidR="00975BFB">
              <w:rPr>
                <w:noProof/>
                <w:webHidden/>
              </w:rPr>
              <w:t>15</w:t>
            </w:r>
            <w:r w:rsidR="003069F5">
              <w:rPr>
                <w:noProof/>
                <w:webHidden/>
              </w:rPr>
              <w:fldChar w:fldCharType="end"/>
            </w:r>
          </w:hyperlink>
        </w:p>
        <w:p w:rsidR="003069F5" w:rsidRDefault="00F62A25">
          <w:pPr>
            <w:pStyle w:val="TOC2"/>
            <w:tabs>
              <w:tab w:val="right" w:leader="dot" w:pos="9016"/>
            </w:tabs>
            <w:rPr>
              <w:rFonts w:asciiTheme="minorHAnsi" w:eastAsiaTheme="minorEastAsia" w:hAnsiTheme="minorHAnsi"/>
              <w:noProof/>
              <w:lang w:eastAsia="en-GB"/>
            </w:rPr>
          </w:pPr>
          <w:hyperlink w:anchor="_Toc405536171" w:history="1">
            <w:r w:rsidR="003069F5" w:rsidRPr="00963EC1">
              <w:rPr>
                <w:rStyle w:val="Hyperlink"/>
                <w:noProof/>
              </w:rPr>
              <w:t>4.2 Filter Package Interface</w:t>
            </w:r>
            <w:r w:rsidR="003069F5">
              <w:rPr>
                <w:noProof/>
                <w:webHidden/>
              </w:rPr>
              <w:tab/>
            </w:r>
            <w:r w:rsidR="003069F5">
              <w:rPr>
                <w:noProof/>
                <w:webHidden/>
              </w:rPr>
              <w:fldChar w:fldCharType="begin"/>
            </w:r>
            <w:r w:rsidR="003069F5">
              <w:rPr>
                <w:noProof/>
                <w:webHidden/>
              </w:rPr>
              <w:instrText xml:space="preserve"> PAGEREF _Toc405536171 \h </w:instrText>
            </w:r>
            <w:r w:rsidR="003069F5">
              <w:rPr>
                <w:noProof/>
                <w:webHidden/>
              </w:rPr>
            </w:r>
            <w:r w:rsidR="003069F5">
              <w:rPr>
                <w:noProof/>
                <w:webHidden/>
              </w:rPr>
              <w:fldChar w:fldCharType="separate"/>
            </w:r>
            <w:r w:rsidR="00975BFB">
              <w:rPr>
                <w:noProof/>
                <w:webHidden/>
              </w:rPr>
              <w:t>28</w:t>
            </w:r>
            <w:r w:rsidR="003069F5">
              <w:rPr>
                <w:noProof/>
                <w:webHidden/>
              </w:rPr>
              <w:fldChar w:fldCharType="end"/>
            </w:r>
          </w:hyperlink>
        </w:p>
        <w:p w:rsidR="003069F5" w:rsidRDefault="00F62A25">
          <w:pPr>
            <w:pStyle w:val="TOC2"/>
            <w:tabs>
              <w:tab w:val="right" w:leader="dot" w:pos="9016"/>
            </w:tabs>
            <w:rPr>
              <w:rFonts w:asciiTheme="minorHAnsi" w:eastAsiaTheme="minorEastAsia" w:hAnsiTheme="minorHAnsi"/>
              <w:noProof/>
              <w:lang w:eastAsia="en-GB"/>
            </w:rPr>
          </w:pPr>
          <w:hyperlink w:anchor="_Toc405536172" w:history="1">
            <w:r w:rsidR="003069F5" w:rsidRPr="00963EC1">
              <w:rPr>
                <w:rStyle w:val="Hyperlink"/>
                <w:noProof/>
              </w:rPr>
              <w:t>4.3 Data Processing Package</w:t>
            </w:r>
            <w:r w:rsidR="003069F5">
              <w:rPr>
                <w:noProof/>
                <w:webHidden/>
              </w:rPr>
              <w:tab/>
            </w:r>
            <w:r w:rsidR="003069F5">
              <w:rPr>
                <w:noProof/>
                <w:webHidden/>
              </w:rPr>
              <w:fldChar w:fldCharType="begin"/>
            </w:r>
            <w:r w:rsidR="003069F5">
              <w:rPr>
                <w:noProof/>
                <w:webHidden/>
              </w:rPr>
              <w:instrText xml:space="preserve"> PAGEREF _Toc405536172 \h </w:instrText>
            </w:r>
            <w:r w:rsidR="003069F5">
              <w:rPr>
                <w:noProof/>
                <w:webHidden/>
              </w:rPr>
            </w:r>
            <w:r w:rsidR="003069F5">
              <w:rPr>
                <w:noProof/>
                <w:webHidden/>
              </w:rPr>
              <w:fldChar w:fldCharType="separate"/>
            </w:r>
            <w:r w:rsidR="00975BFB">
              <w:rPr>
                <w:noProof/>
                <w:webHidden/>
              </w:rPr>
              <w:t>31</w:t>
            </w:r>
            <w:r w:rsidR="003069F5">
              <w:rPr>
                <w:noProof/>
                <w:webHidden/>
              </w:rPr>
              <w:fldChar w:fldCharType="end"/>
            </w:r>
          </w:hyperlink>
        </w:p>
        <w:p w:rsidR="003069F5" w:rsidRDefault="00F62A25">
          <w:pPr>
            <w:pStyle w:val="TOC2"/>
            <w:tabs>
              <w:tab w:val="right" w:leader="dot" w:pos="9016"/>
            </w:tabs>
            <w:rPr>
              <w:rFonts w:asciiTheme="minorHAnsi" w:eastAsiaTheme="minorEastAsia" w:hAnsiTheme="minorHAnsi"/>
              <w:noProof/>
              <w:lang w:eastAsia="en-GB"/>
            </w:rPr>
          </w:pPr>
          <w:hyperlink w:anchor="_Toc405536173" w:history="1">
            <w:r w:rsidR="003069F5" w:rsidRPr="00963EC1">
              <w:rPr>
                <w:rStyle w:val="Hyperlink"/>
                <w:noProof/>
              </w:rPr>
              <w:t>4.4 Database Package</w:t>
            </w:r>
            <w:r w:rsidR="003069F5">
              <w:rPr>
                <w:noProof/>
                <w:webHidden/>
              </w:rPr>
              <w:tab/>
            </w:r>
            <w:r w:rsidR="003069F5">
              <w:rPr>
                <w:noProof/>
                <w:webHidden/>
              </w:rPr>
              <w:fldChar w:fldCharType="begin"/>
            </w:r>
            <w:r w:rsidR="003069F5">
              <w:rPr>
                <w:noProof/>
                <w:webHidden/>
              </w:rPr>
              <w:instrText xml:space="preserve"> PAGEREF _Toc405536173 \h </w:instrText>
            </w:r>
            <w:r w:rsidR="003069F5">
              <w:rPr>
                <w:noProof/>
                <w:webHidden/>
              </w:rPr>
            </w:r>
            <w:r w:rsidR="003069F5">
              <w:rPr>
                <w:noProof/>
                <w:webHidden/>
              </w:rPr>
              <w:fldChar w:fldCharType="separate"/>
            </w:r>
            <w:r w:rsidR="00975BFB">
              <w:rPr>
                <w:noProof/>
                <w:webHidden/>
              </w:rPr>
              <w:t>34</w:t>
            </w:r>
            <w:r w:rsidR="003069F5">
              <w:rPr>
                <w:noProof/>
                <w:webHidden/>
              </w:rPr>
              <w:fldChar w:fldCharType="end"/>
            </w:r>
          </w:hyperlink>
        </w:p>
        <w:p w:rsidR="003069F5" w:rsidRDefault="00F62A25">
          <w:pPr>
            <w:pStyle w:val="TOC2"/>
            <w:tabs>
              <w:tab w:val="right" w:leader="dot" w:pos="9016"/>
            </w:tabs>
            <w:rPr>
              <w:rFonts w:asciiTheme="minorHAnsi" w:eastAsiaTheme="minorEastAsia" w:hAnsiTheme="minorHAnsi"/>
              <w:noProof/>
              <w:lang w:eastAsia="en-GB"/>
            </w:rPr>
          </w:pPr>
          <w:hyperlink w:anchor="_Toc405536174" w:history="1">
            <w:r w:rsidR="003069F5" w:rsidRPr="00963EC1">
              <w:rPr>
                <w:rStyle w:val="Hyperlink"/>
                <w:noProof/>
              </w:rPr>
              <w:t>4.5 Activities Package</w:t>
            </w:r>
            <w:r w:rsidR="003069F5">
              <w:rPr>
                <w:noProof/>
                <w:webHidden/>
              </w:rPr>
              <w:tab/>
            </w:r>
            <w:r w:rsidR="003069F5">
              <w:rPr>
                <w:noProof/>
                <w:webHidden/>
              </w:rPr>
              <w:fldChar w:fldCharType="begin"/>
            </w:r>
            <w:r w:rsidR="003069F5">
              <w:rPr>
                <w:noProof/>
                <w:webHidden/>
              </w:rPr>
              <w:instrText xml:space="preserve"> PAGEREF _Toc405536174 \h </w:instrText>
            </w:r>
            <w:r w:rsidR="003069F5">
              <w:rPr>
                <w:noProof/>
                <w:webHidden/>
              </w:rPr>
            </w:r>
            <w:r w:rsidR="003069F5">
              <w:rPr>
                <w:noProof/>
                <w:webHidden/>
              </w:rPr>
              <w:fldChar w:fldCharType="separate"/>
            </w:r>
            <w:r w:rsidR="00975BFB">
              <w:rPr>
                <w:noProof/>
                <w:webHidden/>
              </w:rPr>
              <w:t>38</w:t>
            </w:r>
            <w:r w:rsidR="003069F5">
              <w:rPr>
                <w:noProof/>
                <w:webHidden/>
              </w:rPr>
              <w:fldChar w:fldCharType="end"/>
            </w:r>
          </w:hyperlink>
        </w:p>
        <w:p w:rsidR="003069F5" w:rsidRDefault="00F62A25">
          <w:pPr>
            <w:pStyle w:val="TOC1"/>
            <w:tabs>
              <w:tab w:val="left" w:pos="440"/>
              <w:tab w:val="right" w:leader="dot" w:pos="9016"/>
            </w:tabs>
            <w:rPr>
              <w:rFonts w:asciiTheme="minorHAnsi" w:eastAsiaTheme="minorEastAsia" w:hAnsiTheme="minorHAnsi"/>
              <w:noProof/>
              <w:lang w:eastAsia="en-GB"/>
            </w:rPr>
          </w:pPr>
          <w:hyperlink w:anchor="_Toc405536175" w:history="1">
            <w:r w:rsidR="003069F5" w:rsidRPr="00963EC1">
              <w:rPr>
                <w:rStyle w:val="Hyperlink"/>
                <w:noProof/>
              </w:rPr>
              <w:t>5.</w:t>
            </w:r>
            <w:r w:rsidR="003069F5">
              <w:rPr>
                <w:rFonts w:asciiTheme="minorHAnsi" w:eastAsiaTheme="minorEastAsia" w:hAnsiTheme="minorHAnsi"/>
                <w:noProof/>
                <w:lang w:eastAsia="en-GB"/>
              </w:rPr>
              <w:tab/>
            </w:r>
            <w:r w:rsidR="003069F5" w:rsidRPr="00963EC1">
              <w:rPr>
                <w:rStyle w:val="Hyperlink"/>
                <w:noProof/>
              </w:rPr>
              <w:t>Detailed Design</w:t>
            </w:r>
            <w:r w:rsidR="003069F5">
              <w:rPr>
                <w:noProof/>
                <w:webHidden/>
              </w:rPr>
              <w:tab/>
            </w:r>
            <w:r w:rsidR="003069F5">
              <w:rPr>
                <w:noProof/>
                <w:webHidden/>
              </w:rPr>
              <w:fldChar w:fldCharType="begin"/>
            </w:r>
            <w:r w:rsidR="003069F5">
              <w:rPr>
                <w:noProof/>
                <w:webHidden/>
              </w:rPr>
              <w:instrText xml:space="preserve"> PAGEREF _Toc405536175 \h </w:instrText>
            </w:r>
            <w:r w:rsidR="003069F5">
              <w:rPr>
                <w:noProof/>
                <w:webHidden/>
              </w:rPr>
            </w:r>
            <w:r w:rsidR="003069F5">
              <w:rPr>
                <w:noProof/>
                <w:webHidden/>
              </w:rPr>
              <w:fldChar w:fldCharType="separate"/>
            </w:r>
            <w:r w:rsidR="00975BFB">
              <w:rPr>
                <w:noProof/>
                <w:webHidden/>
              </w:rPr>
              <w:t>45</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76" w:history="1">
            <w:r w:rsidR="003069F5" w:rsidRPr="00963EC1">
              <w:rPr>
                <w:rStyle w:val="Hyperlink"/>
                <w:noProof/>
              </w:rPr>
              <w:t>5.1.</w:t>
            </w:r>
            <w:r w:rsidR="003069F5">
              <w:rPr>
                <w:rFonts w:asciiTheme="minorHAnsi" w:eastAsiaTheme="minorEastAsia" w:hAnsiTheme="minorHAnsi"/>
                <w:noProof/>
                <w:lang w:eastAsia="en-GB"/>
              </w:rPr>
              <w:tab/>
            </w:r>
            <w:r w:rsidR="003069F5" w:rsidRPr="00963EC1">
              <w:rPr>
                <w:rStyle w:val="Hyperlink"/>
                <w:noProof/>
              </w:rPr>
              <w:t>Sequence Diagrams</w:t>
            </w:r>
            <w:r w:rsidR="003069F5">
              <w:rPr>
                <w:noProof/>
                <w:webHidden/>
              </w:rPr>
              <w:tab/>
            </w:r>
            <w:r w:rsidR="003069F5">
              <w:rPr>
                <w:noProof/>
                <w:webHidden/>
              </w:rPr>
              <w:fldChar w:fldCharType="begin"/>
            </w:r>
            <w:r w:rsidR="003069F5">
              <w:rPr>
                <w:noProof/>
                <w:webHidden/>
              </w:rPr>
              <w:instrText xml:space="preserve"> PAGEREF _Toc405536176 \h </w:instrText>
            </w:r>
            <w:r w:rsidR="003069F5">
              <w:rPr>
                <w:noProof/>
                <w:webHidden/>
              </w:rPr>
            </w:r>
            <w:r w:rsidR="003069F5">
              <w:rPr>
                <w:noProof/>
                <w:webHidden/>
              </w:rPr>
              <w:fldChar w:fldCharType="separate"/>
            </w:r>
            <w:r w:rsidR="00975BFB">
              <w:rPr>
                <w:noProof/>
                <w:webHidden/>
              </w:rPr>
              <w:t>45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77" w:history="1">
            <w:r w:rsidR="003069F5" w:rsidRPr="00963EC1">
              <w:rPr>
                <w:rStyle w:val="Hyperlink"/>
                <w:noProof/>
              </w:rPr>
              <w:t>5.1.1.</w:t>
            </w:r>
            <w:r w:rsidR="003069F5">
              <w:rPr>
                <w:rFonts w:asciiTheme="minorHAnsi" w:eastAsiaTheme="minorEastAsia" w:hAnsiTheme="minorHAnsi"/>
                <w:noProof/>
                <w:lang w:eastAsia="en-GB"/>
              </w:rPr>
              <w:tab/>
            </w:r>
            <w:r w:rsidR="003069F5" w:rsidRPr="00963EC1">
              <w:rPr>
                <w:rStyle w:val="Hyperlink"/>
                <w:noProof/>
              </w:rPr>
              <w:t>Logon Sequence Diagram</w:t>
            </w:r>
            <w:r w:rsidR="003069F5">
              <w:rPr>
                <w:noProof/>
                <w:webHidden/>
              </w:rPr>
              <w:tab/>
            </w:r>
            <w:r w:rsidR="003069F5">
              <w:rPr>
                <w:noProof/>
                <w:webHidden/>
              </w:rPr>
              <w:fldChar w:fldCharType="begin"/>
            </w:r>
            <w:r w:rsidR="003069F5">
              <w:rPr>
                <w:noProof/>
                <w:webHidden/>
              </w:rPr>
              <w:instrText xml:space="preserve"> PAGEREF _Toc405536177 \h </w:instrText>
            </w:r>
            <w:r w:rsidR="003069F5">
              <w:rPr>
                <w:noProof/>
                <w:webHidden/>
              </w:rPr>
            </w:r>
            <w:r w:rsidR="003069F5">
              <w:rPr>
                <w:noProof/>
                <w:webHidden/>
              </w:rPr>
              <w:fldChar w:fldCharType="separate"/>
            </w:r>
            <w:r w:rsidR="00975BFB">
              <w:rPr>
                <w:noProof/>
                <w:webHidden/>
              </w:rPr>
              <w:t>45</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78" w:history="1">
            <w:r w:rsidR="003069F5" w:rsidRPr="00963EC1">
              <w:rPr>
                <w:rStyle w:val="Hyperlink"/>
                <w:noProof/>
              </w:rPr>
              <w:t>5.1.2.</w:t>
            </w:r>
            <w:r w:rsidR="003069F5">
              <w:rPr>
                <w:rFonts w:asciiTheme="minorHAnsi" w:eastAsiaTheme="minorEastAsia" w:hAnsiTheme="minorHAnsi"/>
                <w:noProof/>
                <w:lang w:eastAsia="en-GB"/>
              </w:rPr>
              <w:tab/>
            </w:r>
            <w:r w:rsidR="003069F5" w:rsidRPr="00963EC1">
              <w:rPr>
                <w:rStyle w:val="Hyperlink"/>
                <w:noProof/>
              </w:rPr>
              <w:t>Register Sequence Diagram</w:t>
            </w:r>
            <w:r w:rsidR="003069F5">
              <w:rPr>
                <w:noProof/>
                <w:webHidden/>
              </w:rPr>
              <w:tab/>
            </w:r>
            <w:r w:rsidR="003069F5">
              <w:rPr>
                <w:noProof/>
                <w:webHidden/>
              </w:rPr>
              <w:fldChar w:fldCharType="begin"/>
            </w:r>
            <w:r w:rsidR="003069F5">
              <w:rPr>
                <w:noProof/>
                <w:webHidden/>
              </w:rPr>
              <w:instrText xml:space="preserve"> PAGEREF _Toc405536178 \h </w:instrText>
            </w:r>
            <w:r w:rsidR="003069F5">
              <w:rPr>
                <w:noProof/>
                <w:webHidden/>
              </w:rPr>
            </w:r>
            <w:r w:rsidR="003069F5">
              <w:rPr>
                <w:noProof/>
                <w:webHidden/>
              </w:rPr>
              <w:fldChar w:fldCharType="separate"/>
            </w:r>
            <w:r w:rsidR="00975BFB">
              <w:rPr>
                <w:noProof/>
                <w:webHidden/>
              </w:rPr>
              <w:t>46</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79" w:history="1">
            <w:r w:rsidR="003069F5" w:rsidRPr="00963EC1">
              <w:rPr>
                <w:rStyle w:val="Hyperlink"/>
                <w:noProof/>
              </w:rPr>
              <w:t>5.1.3.</w:t>
            </w:r>
            <w:r w:rsidR="003069F5">
              <w:rPr>
                <w:rFonts w:asciiTheme="minorHAnsi" w:eastAsiaTheme="minorEastAsia" w:hAnsiTheme="minorHAnsi"/>
                <w:noProof/>
                <w:lang w:eastAsia="en-GB"/>
              </w:rPr>
              <w:tab/>
            </w:r>
            <w:r w:rsidR="003069F5" w:rsidRPr="00963EC1">
              <w:rPr>
                <w:rStyle w:val="Hyperlink"/>
                <w:noProof/>
              </w:rPr>
              <w:t>Adding Record Sequence Diagram</w:t>
            </w:r>
            <w:r w:rsidR="003069F5">
              <w:rPr>
                <w:noProof/>
                <w:webHidden/>
              </w:rPr>
              <w:tab/>
            </w:r>
            <w:r w:rsidR="003069F5">
              <w:rPr>
                <w:noProof/>
                <w:webHidden/>
              </w:rPr>
              <w:fldChar w:fldCharType="begin"/>
            </w:r>
            <w:r w:rsidR="003069F5">
              <w:rPr>
                <w:noProof/>
                <w:webHidden/>
              </w:rPr>
              <w:instrText xml:space="preserve"> PAGEREF _Toc405536179 \h </w:instrText>
            </w:r>
            <w:r w:rsidR="003069F5">
              <w:rPr>
                <w:noProof/>
                <w:webHidden/>
              </w:rPr>
            </w:r>
            <w:r w:rsidR="003069F5">
              <w:rPr>
                <w:noProof/>
                <w:webHidden/>
              </w:rPr>
              <w:fldChar w:fldCharType="separate"/>
            </w:r>
            <w:r w:rsidR="00975BFB">
              <w:rPr>
                <w:noProof/>
                <w:webHidden/>
              </w:rPr>
              <w:t>47</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80" w:history="1">
            <w:r w:rsidR="003069F5" w:rsidRPr="00963EC1">
              <w:rPr>
                <w:rStyle w:val="Hyperlink"/>
                <w:noProof/>
              </w:rPr>
              <w:t>5.1.4.</w:t>
            </w:r>
            <w:r w:rsidR="003069F5">
              <w:rPr>
                <w:rFonts w:asciiTheme="minorHAnsi" w:eastAsiaTheme="minorEastAsia" w:hAnsiTheme="minorHAnsi"/>
                <w:noProof/>
                <w:lang w:eastAsia="en-GB"/>
              </w:rPr>
              <w:tab/>
            </w:r>
            <w:r w:rsidR="003069F5" w:rsidRPr="00963EC1">
              <w:rPr>
                <w:rStyle w:val="Hyperlink"/>
                <w:noProof/>
              </w:rPr>
              <w:t>Updating Record Sequence Diagram</w:t>
            </w:r>
            <w:r w:rsidR="003069F5">
              <w:rPr>
                <w:noProof/>
                <w:webHidden/>
              </w:rPr>
              <w:tab/>
            </w:r>
            <w:r w:rsidR="003069F5">
              <w:rPr>
                <w:noProof/>
                <w:webHidden/>
              </w:rPr>
              <w:fldChar w:fldCharType="begin"/>
            </w:r>
            <w:r w:rsidR="003069F5">
              <w:rPr>
                <w:noProof/>
                <w:webHidden/>
              </w:rPr>
              <w:instrText xml:space="preserve"> PAGEREF _Toc405536180 \h </w:instrText>
            </w:r>
            <w:r w:rsidR="003069F5">
              <w:rPr>
                <w:noProof/>
                <w:webHidden/>
              </w:rPr>
            </w:r>
            <w:r w:rsidR="003069F5">
              <w:rPr>
                <w:noProof/>
                <w:webHidden/>
              </w:rPr>
              <w:fldChar w:fldCharType="separate"/>
            </w:r>
            <w:r w:rsidR="00975BFB">
              <w:rPr>
                <w:noProof/>
                <w:webHidden/>
              </w:rPr>
              <w:t>48</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81" w:history="1">
            <w:r w:rsidR="003069F5" w:rsidRPr="00963EC1">
              <w:rPr>
                <w:rStyle w:val="Hyperlink"/>
                <w:noProof/>
              </w:rPr>
              <w:t>5.1.5.</w:t>
            </w:r>
            <w:r w:rsidR="003069F5">
              <w:rPr>
                <w:rFonts w:asciiTheme="minorHAnsi" w:eastAsiaTheme="minorEastAsia" w:hAnsiTheme="minorHAnsi"/>
                <w:noProof/>
                <w:lang w:eastAsia="en-GB"/>
              </w:rPr>
              <w:tab/>
            </w:r>
            <w:r w:rsidR="003069F5" w:rsidRPr="00963EC1">
              <w:rPr>
                <w:rStyle w:val="Hyperlink"/>
                <w:noProof/>
              </w:rPr>
              <w:t>State Diagram</w:t>
            </w:r>
            <w:r w:rsidR="003069F5">
              <w:rPr>
                <w:noProof/>
                <w:webHidden/>
              </w:rPr>
              <w:tab/>
            </w:r>
            <w:r w:rsidR="003069F5">
              <w:rPr>
                <w:noProof/>
                <w:webHidden/>
              </w:rPr>
              <w:fldChar w:fldCharType="begin"/>
            </w:r>
            <w:r w:rsidR="003069F5">
              <w:rPr>
                <w:noProof/>
                <w:webHidden/>
              </w:rPr>
              <w:instrText xml:space="preserve"> PAGEREF _Toc405536181 \h </w:instrText>
            </w:r>
            <w:r w:rsidR="003069F5">
              <w:rPr>
                <w:noProof/>
                <w:webHidden/>
              </w:rPr>
            </w:r>
            <w:r w:rsidR="003069F5">
              <w:rPr>
                <w:noProof/>
                <w:webHidden/>
              </w:rPr>
              <w:fldChar w:fldCharType="separate"/>
            </w:r>
            <w:r w:rsidR="00975BFB">
              <w:rPr>
                <w:noProof/>
                <w:webHidden/>
              </w:rPr>
              <w:t>49</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82" w:history="1">
            <w:r w:rsidR="003069F5" w:rsidRPr="00963EC1">
              <w:rPr>
                <w:rStyle w:val="Hyperlink"/>
                <w:noProof/>
              </w:rPr>
              <w:t>5.1.6.</w:t>
            </w:r>
            <w:r w:rsidR="003069F5">
              <w:rPr>
                <w:rFonts w:asciiTheme="minorHAnsi" w:eastAsiaTheme="minorEastAsia" w:hAnsiTheme="minorHAnsi"/>
                <w:noProof/>
                <w:lang w:eastAsia="en-GB"/>
              </w:rPr>
              <w:tab/>
            </w:r>
            <w:r w:rsidR="003069F5" w:rsidRPr="00963EC1">
              <w:rPr>
                <w:rStyle w:val="Hyperlink"/>
                <w:noProof/>
              </w:rPr>
              <w:t>Activity Diagram</w:t>
            </w:r>
            <w:r w:rsidR="003069F5">
              <w:rPr>
                <w:noProof/>
                <w:webHidden/>
              </w:rPr>
              <w:tab/>
            </w:r>
            <w:r w:rsidR="003069F5">
              <w:rPr>
                <w:noProof/>
                <w:webHidden/>
              </w:rPr>
              <w:fldChar w:fldCharType="begin"/>
            </w:r>
            <w:r w:rsidR="003069F5">
              <w:rPr>
                <w:noProof/>
                <w:webHidden/>
              </w:rPr>
              <w:instrText xml:space="preserve"> PAGEREF _Toc405536182 \h </w:instrText>
            </w:r>
            <w:r w:rsidR="003069F5">
              <w:rPr>
                <w:noProof/>
                <w:webHidden/>
              </w:rPr>
            </w:r>
            <w:r w:rsidR="003069F5">
              <w:rPr>
                <w:noProof/>
                <w:webHidden/>
              </w:rPr>
              <w:fldChar w:fldCharType="separate"/>
            </w:r>
            <w:r w:rsidR="00975BFB">
              <w:rPr>
                <w:noProof/>
                <w:webHidden/>
              </w:rPr>
              <w:t>50</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83" w:history="1">
            <w:r w:rsidR="003069F5" w:rsidRPr="00963EC1">
              <w:rPr>
                <w:rStyle w:val="Hyperlink"/>
                <w:noProof/>
              </w:rPr>
              <w:t>5.2.</w:t>
            </w:r>
            <w:r w:rsidR="003069F5">
              <w:rPr>
                <w:rFonts w:asciiTheme="minorHAnsi" w:eastAsiaTheme="minorEastAsia" w:hAnsiTheme="minorHAnsi"/>
                <w:noProof/>
                <w:lang w:eastAsia="en-GB"/>
              </w:rPr>
              <w:tab/>
            </w:r>
            <w:r w:rsidR="003069F5" w:rsidRPr="00963EC1">
              <w:rPr>
                <w:rStyle w:val="Hyperlink"/>
                <w:noProof/>
              </w:rPr>
              <w:t>Significant Algorithms –</w:t>
            </w:r>
            <w:r w:rsidR="003069F5">
              <w:rPr>
                <w:noProof/>
                <w:webHidden/>
              </w:rPr>
              <w:tab/>
            </w:r>
            <w:r w:rsidR="003069F5">
              <w:rPr>
                <w:noProof/>
                <w:webHidden/>
              </w:rPr>
              <w:fldChar w:fldCharType="begin"/>
            </w:r>
            <w:r w:rsidR="003069F5">
              <w:rPr>
                <w:noProof/>
                <w:webHidden/>
              </w:rPr>
              <w:instrText xml:space="preserve"> PAGEREF _Toc405536183 \h </w:instrText>
            </w:r>
            <w:r w:rsidR="003069F5">
              <w:rPr>
                <w:noProof/>
                <w:webHidden/>
              </w:rPr>
            </w:r>
            <w:r w:rsidR="003069F5">
              <w:rPr>
                <w:noProof/>
                <w:webHidden/>
              </w:rPr>
              <w:fldChar w:fldCharType="separate"/>
            </w:r>
            <w:r w:rsidR="00975BFB">
              <w:rPr>
                <w:noProof/>
                <w:webHidden/>
              </w:rPr>
              <w:t>51</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84" w:history="1">
            <w:r w:rsidR="003069F5" w:rsidRPr="00963EC1">
              <w:rPr>
                <w:rStyle w:val="Hyperlink"/>
                <w:rFonts w:eastAsia="Times New Roman"/>
                <w:noProof/>
                <w:lang w:eastAsia="en-GB"/>
              </w:rPr>
              <w:t>5.2.1.</w:t>
            </w:r>
            <w:r w:rsidR="003069F5">
              <w:rPr>
                <w:rFonts w:asciiTheme="minorHAnsi" w:eastAsiaTheme="minorEastAsia" w:hAnsiTheme="minorHAnsi"/>
                <w:noProof/>
                <w:lang w:eastAsia="en-GB"/>
              </w:rPr>
              <w:tab/>
            </w:r>
            <w:r w:rsidR="003069F5" w:rsidRPr="00963EC1">
              <w:rPr>
                <w:rStyle w:val="Hyperlink"/>
                <w:rFonts w:eastAsia="Times New Roman"/>
                <w:noProof/>
                <w:lang w:eastAsia="en-GB"/>
              </w:rPr>
              <w:t>Filters</w:t>
            </w:r>
            <w:r w:rsidR="003069F5">
              <w:rPr>
                <w:noProof/>
                <w:webHidden/>
              </w:rPr>
              <w:tab/>
            </w:r>
            <w:r w:rsidR="003069F5">
              <w:rPr>
                <w:noProof/>
                <w:webHidden/>
              </w:rPr>
              <w:fldChar w:fldCharType="begin"/>
            </w:r>
            <w:r w:rsidR="003069F5">
              <w:rPr>
                <w:noProof/>
                <w:webHidden/>
              </w:rPr>
              <w:instrText xml:space="preserve"> PAGEREF _Toc405536184 \h </w:instrText>
            </w:r>
            <w:r w:rsidR="003069F5">
              <w:rPr>
                <w:noProof/>
                <w:webHidden/>
              </w:rPr>
            </w:r>
            <w:r w:rsidR="003069F5">
              <w:rPr>
                <w:noProof/>
                <w:webHidden/>
              </w:rPr>
              <w:fldChar w:fldCharType="separate"/>
            </w:r>
            <w:r w:rsidR="00975BFB">
              <w:rPr>
                <w:noProof/>
                <w:webHidden/>
              </w:rPr>
              <w:t>51</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85" w:history="1">
            <w:r w:rsidR="003069F5" w:rsidRPr="00963EC1">
              <w:rPr>
                <w:rStyle w:val="Hyperlink"/>
                <w:rFonts w:eastAsia="Times New Roman" w:cs="Arial"/>
                <w:noProof/>
                <w:lang w:eastAsia="en-GB"/>
              </w:rPr>
              <w:t>5.2.2.</w:t>
            </w:r>
            <w:r w:rsidR="003069F5">
              <w:rPr>
                <w:rFonts w:asciiTheme="minorHAnsi" w:eastAsiaTheme="minorEastAsia" w:hAnsiTheme="minorHAnsi"/>
                <w:noProof/>
                <w:lang w:eastAsia="en-GB"/>
              </w:rPr>
              <w:tab/>
            </w:r>
            <w:r w:rsidR="003069F5" w:rsidRPr="00963EC1">
              <w:rPr>
                <w:rStyle w:val="Hyperlink"/>
                <w:rFonts w:eastAsia="Times New Roman" w:cs="Arial"/>
                <w:noProof/>
                <w:lang w:eastAsia="en-GB"/>
              </w:rPr>
              <w:t>ADT Pseudo code</w:t>
            </w:r>
            <w:r w:rsidR="003069F5">
              <w:rPr>
                <w:noProof/>
                <w:webHidden/>
              </w:rPr>
              <w:tab/>
            </w:r>
            <w:r w:rsidR="003069F5">
              <w:rPr>
                <w:noProof/>
                <w:webHidden/>
              </w:rPr>
              <w:fldChar w:fldCharType="begin"/>
            </w:r>
            <w:r w:rsidR="003069F5">
              <w:rPr>
                <w:noProof/>
                <w:webHidden/>
              </w:rPr>
              <w:instrText xml:space="preserve"> PAGEREF _Toc405536185 \h </w:instrText>
            </w:r>
            <w:r w:rsidR="003069F5">
              <w:rPr>
                <w:noProof/>
                <w:webHidden/>
              </w:rPr>
            </w:r>
            <w:r w:rsidR="003069F5">
              <w:rPr>
                <w:noProof/>
                <w:webHidden/>
              </w:rPr>
              <w:fldChar w:fldCharType="separate"/>
            </w:r>
            <w:r w:rsidR="00975BFB">
              <w:rPr>
                <w:noProof/>
                <w:webHidden/>
              </w:rPr>
              <w:t>52</w:t>
            </w:r>
            <w:r w:rsidR="003069F5">
              <w:rPr>
                <w:noProof/>
                <w:webHidden/>
              </w:rPr>
              <w:fldChar w:fldCharType="end"/>
            </w:r>
          </w:hyperlink>
        </w:p>
        <w:p w:rsidR="003069F5" w:rsidRDefault="00F62A25">
          <w:pPr>
            <w:pStyle w:val="TOC2"/>
            <w:tabs>
              <w:tab w:val="left" w:pos="880"/>
              <w:tab w:val="right" w:leader="dot" w:pos="9016"/>
            </w:tabs>
            <w:rPr>
              <w:rFonts w:asciiTheme="minorHAnsi" w:eastAsiaTheme="minorEastAsia" w:hAnsiTheme="minorHAnsi"/>
              <w:noProof/>
              <w:lang w:eastAsia="en-GB"/>
            </w:rPr>
          </w:pPr>
          <w:hyperlink w:anchor="_Toc405536186" w:history="1">
            <w:r w:rsidR="003069F5" w:rsidRPr="00963EC1">
              <w:rPr>
                <w:rStyle w:val="Hyperlink"/>
                <w:noProof/>
              </w:rPr>
              <w:t>5.3.</w:t>
            </w:r>
            <w:r w:rsidR="003069F5">
              <w:rPr>
                <w:rFonts w:asciiTheme="minorHAnsi" w:eastAsiaTheme="minorEastAsia" w:hAnsiTheme="minorHAnsi"/>
                <w:noProof/>
                <w:lang w:eastAsia="en-GB"/>
              </w:rPr>
              <w:tab/>
            </w:r>
            <w:r w:rsidR="003069F5" w:rsidRPr="00963EC1">
              <w:rPr>
                <w:rStyle w:val="Hyperlink"/>
                <w:noProof/>
              </w:rPr>
              <w:t>Significant Data Structure</w:t>
            </w:r>
            <w:r w:rsidR="003069F5">
              <w:rPr>
                <w:noProof/>
                <w:webHidden/>
              </w:rPr>
              <w:tab/>
            </w:r>
            <w:r w:rsidR="003069F5">
              <w:rPr>
                <w:noProof/>
                <w:webHidden/>
              </w:rPr>
              <w:fldChar w:fldCharType="begin"/>
            </w:r>
            <w:r w:rsidR="003069F5">
              <w:rPr>
                <w:noProof/>
                <w:webHidden/>
              </w:rPr>
              <w:instrText xml:space="preserve"> PAGEREF _Toc405536186 \h </w:instrText>
            </w:r>
            <w:r w:rsidR="003069F5">
              <w:rPr>
                <w:noProof/>
                <w:webHidden/>
              </w:rPr>
            </w:r>
            <w:r w:rsidR="003069F5">
              <w:rPr>
                <w:noProof/>
                <w:webHidden/>
              </w:rPr>
              <w:fldChar w:fldCharType="separate"/>
            </w:r>
            <w:r w:rsidR="00975BFB">
              <w:rPr>
                <w:noProof/>
                <w:webHidden/>
              </w:rPr>
              <w:t>54</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87" w:history="1">
            <w:r w:rsidR="003069F5" w:rsidRPr="00963EC1">
              <w:rPr>
                <w:rStyle w:val="Hyperlink"/>
                <w:noProof/>
              </w:rPr>
              <w:t>5.3.1.</w:t>
            </w:r>
            <w:r w:rsidR="003069F5">
              <w:rPr>
                <w:rFonts w:asciiTheme="minorHAnsi" w:eastAsiaTheme="minorEastAsia" w:hAnsiTheme="minorHAnsi"/>
                <w:noProof/>
                <w:lang w:eastAsia="en-GB"/>
              </w:rPr>
              <w:tab/>
            </w:r>
            <w:r w:rsidR="003069F5" w:rsidRPr="00963EC1">
              <w:rPr>
                <w:rStyle w:val="Hyperlink"/>
                <w:noProof/>
              </w:rPr>
              <w:t>Object Diagram</w:t>
            </w:r>
            <w:r w:rsidR="003069F5">
              <w:rPr>
                <w:noProof/>
                <w:webHidden/>
              </w:rPr>
              <w:tab/>
            </w:r>
            <w:r w:rsidR="003069F5">
              <w:rPr>
                <w:noProof/>
                <w:webHidden/>
              </w:rPr>
              <w:fldChar w:fldCharType="begin"/>
            </w:r>
            <w:r w:rsidR="003069F5">
              <w:rPr>
                <w:noProof/>
                <w:webHidden/>
              </w:rPr>
              <w:instrText xml:space="preserve"> PAGEREF _Toc405536187 \h </w:instrText>
            </w:r>
            <w:r w:rsidR="003069F5">
              <w:rPr>
                <w:noProof/>
                <w:webHidden/>
              </w:rPr>
            </w:r>
            <w:r w:rsidR="003069F5">
              <w:rPr>
                <w:noProof/>
                <w:webHidden/>
              </w:rPr>
              <w:fldChar w:fldCharType="separate"/>
            </w:r>
            <w:r w:rsidR="00975BFB">
              <w:rPr>
                <w:noProof/>
                <w:webHidden/>
              </w:rPr>
              <w:t>54</w:t>
            </w:r>
            <w:r w:rsidR="003069F5">
              <w:rPr>
                <w:noProof/>
                <w:webHidden/>
              </w:rPr>
              <w:fldChar w:fldCharType="end"/>
            </w:r>
          </w:hyperlink>
        </w:p>
        <w:p w:rsidR="003069F5" w:rsidRDefault="00F62A25">
          <w:pPr>
            <w:pStyle w:val="TOC3"/>
            <w:tabs>
              <w:tab w:val="left" w:pos="1320"/>
              <w:tab w:val="right" w:leader="dot" w:pos="9016"/>
            </w:tabs>
            <w:rPr>
              <w:rFonts w:asciiTheme="minorHAnsi" w:eastAsiaTheme="minorEastAsia" w:hAnsiTheme="minorHAnsi"/>
              <w:noProof/>
              <w:lang w:eastAsia="en-GB"/>
            </w:rPr>
          </w:pPr>
          <w:hyperlink w:anchor="_Toc405536188" w:history="1">
            <w:r w:rsidR="003069F5" w:rsidRPr="00963EC1">
              <w:rPr>
                <w:rStyle w:val="Hyperlink"/>
                <w:noProof/>
              </w:rPr>
              <w:t>5.3.2.</w:t>
            </w:r>
            <w:r w:rsidR="003069F5">
              <w:rPr>
                <w:rFonts w:asciiTheme="minorHAnsi" w:eastAsiaTheme="minorEastAsia" w:hAnsiTheme="minorHAnsi"/>
                <w:noProof/>
                <w:lang w:eastAsia="en-GB"/>
              </w:rPr>
              <w:tab/>
            </w:r>
            <w:r w:rsidR="003069F5" w:rsidRPr="00963EC1">
              <w:rPr>
                <w:rStyle w:val="Hyperlink"/>
                <w:noProof/>
              </w:rPr>
              <w:t>Class Diagrams</w:t>
            </w:r>
            <w:r w:rsidR="003069F5">
              <w:rPr>
                <w:noProof/>
                <w:webHidden/>
              </w:rPr>
              <w:tab/>
            </w:r>
            <w:r w:rsidR="003069F5">
              <w:rPr>
                <w:noProof/>
                <w:webHidden/>
              </w:rPr>
              <w:fldChar w:fldCharType="begin"/>
            </w:r>
            <w:r w:rsidR="003069F5">
              <w:rPr>
                <w:noProof/>
                <w:webHidden/>
              </w:rPr>
              <w:instrText xml:space="preserve"> PAGEREF _Toc405536188 \h </w:instrText>
            </w:r>
            <w:r w:rsidR="003069F5">
              <w:rPr>
                <w:noProof/>
                <w:webHidden/>
              </w:rPr>
            </w:r>
            <w:r w:rsidR="003069F5">
              <w:rPr>
                <w:noProof/>
                <w:webHidden/>
              </w:rPr>
              <w:fldChar w:fldCharType="separate"/>
            </w:r>
            <w:r w:rsidR="00975BFB">
              <w:rPr>
                <w:noProof/>
                <w:webHidden/>
              </w:rPr>
              <w:t>55</w:t>
            </w:r>
            <w:r w:rsidR="003069F5">
              <w:rPr>
                <w:noProof/>
                <w:webHidden/>
              </w:rPr>
              <w:fldChar w:fldCharType="end"/>
            </w:r>
          </w:hyperlink>
        </w:p>
        <w:p w:rsidR="003069F5" w:rsidRDefault="00F62A25">
          <w:pPr>
            <w:pStyle w:val="TOC1"/>
            <w:tabs>
              <w:tab w:val="left" w:pos="440"/>
              <w:tab w:val="right" w:leader="dot" w:pos="9016"/>
            </w:tabs>
            <w:rPr>
              <w:rFonts w:asciiTheme="minorHAnsi" w:eastAsiaTheme="minorEastAsia" w:hAnsiTheme="minorHAnsi"/>
              <w:noProof/>
              <w:lang w:eastAsia="en-GB"/>
            </w:rPr>
          </w:pPr>
          <w:hyperlink w:anchor="_Toc405536190" w:history="1">
            <w:r w:rsidR="003069F5" w:rsidRPr="00963EC1">
              <w:rPr>
                <w:rStyle w:val="Hyperlink"/>
                <w:noProof/>
                <w:lang w:val="fr-FR"/>
              </w:rPr>
              <w:t>6.</w:t>
            </w:r>
            <w:r w:rsidR="003069F5">
              <w:rPr>
                <w:rFonts w:asciiTheme="minorHAnsi" w:eastAsiaTheme="minorEastAsia" w:hAnsiTheme="minorHAnsi"/>
                <w:noProof/>
                <w:lang w:eastAsia="en-GB"/>
              </w:rPr>
              <w:tab/>
            </w:r>
            <w:r w:rsidR="003069F5" w:rsidRPr="00963EC1">
              <w:rPr>
                <w:rStyle w:val="Hyperlink"/>
                <w:noProof/>
              </w:rPr>
              <w:t>REFERENCES</w:t>
            </w:r>
            <w:r w:rsidR="003069F5">
              <w:rPr>
                <w:noProof/>
                <w:webHidden/>
              </w:rPr>
              <w:tab/>
            </w:r>
            <w:r w:rsidR="003069F5">
              <w:rPr>
                <w:noProof/>
                <w:webHidden/>
              </w:rPr>
              <w:fldChar w:fldCharType="begin"/>
            </w:r>
            <w:r w:rsidR="003069F5">
              <w:rPr>
                <w:noProof/>
                <w:webHidden/>
              </w:rPr>
              <w:instrText xml:space="preserve"> PAGEREF _Toc405536190 \h </w:instrText>
            </w:r>
            <w:r w:rsidR="003069F5">
              <w:rPr>
                <w:noProof/>
                <w:webHidden/>
              </w:rPr>
            </w:r>
            <w:r w:rsidR="003069F5">
              <w:rPr>
                <w:noProof/>
                <w:webHidden/>
              </w:rPr>
              <w:fldChar w:fldCharType="separate"/>
            </w:r>
            <w:r w:rsidR="00975BFB">
              <w:rPr>
                <w:noProof/>
                <w:webHidden/>
              </w:rPr>
              <w:t>63</w:t>
            </w:r>
            <w:r w:rsidR="003069F5">
              <w:rPr>
                <w:noProof/>
                <w:webHidden/>
              </w:rPr>
              <w:fldChar w:fldCharType="end"/>
            </w:r>
          </w:hyperlink>
        </w:p>
        <w:p w:rsidR="003069F5" w:rsidRDefault="00F62A25">
          <w:pPr>
            <w:pStyle w:val="TOC1"/>
            <w:tabs>
              <w:tab w:val="left" w:pos="440"/>
              <w:tab w:val="right" w:leader="dot" w:pos="9016"/>
            </w:tabs>
            <w:rPr>
              <w:rFonts w:asciiTheme="minorHAnsi" w:eastAsiaTheme="minorEastAsia" w:hAnsiTheme="minorHAnsi"/>
              <w:noProof/>
              <w:lang w:eastAsia="en-GB"/>
            </w:rPr>
          </w:pPr>
          <w:hyperlink w:anchor="_Toc405536191" w:history="1">
            <w:r w:rsidR="003069F5" w:rsidRPr="00963EC1">
              <w:rPr>
                <w:rStyle w:val="Hyperlink"/>
                <w:noProof/>
              </w:rPr>
              <w:t>7.</w:t>
            </w:r>
            <w:r w:rsidR="003069F5">
              <w:rPr>
                <w:rFonts w:asciiTheme="minorHAnsi" w:eastAsiaTheme="minorEastAsia" w:hAnsiTheme="minorHAnsi"/>
                <w:noProof/>
                <w:lang w:eastAsia="en-GB"/>
              </w:rPr>
              <w:tab/>
            </w:r>
            <w:r w:rsidR="003069F5" w:rsidRPr="00963EC1">
              <w:rPr>
                <w:rStyle w:val="Hyperlink"/>
                <w:noProof/>
              </w:rPr>
              <w:t>DOCUMENT HISTORY</w:t>
            </w:r>
            <w:r w:rsidR="003069F5">
              <w:rPr>
                <w:noProof/>
                <w:webHidden/>
              </w:rPr>
              <w:tab/>
            </w:r>
            <w:r w:rsidR="003069F5">
              <w:rPr>
                <w:noProof/>
                <w:webHidden/>
              </w:rPr>
              <w:fldChar w:fldCharType="begin"/>
            </w:r>
            <w:r w:rsidR="003069F5">
              <w:rPr>
                <w:noProof/>
                <w:webHidden/>
              </w:rPr>
              <w:instrText xml:space="preserve"> PAGEREF _Toc405536191 \h </w:instrText>
            </w:r>
            <w:r w:rsidR="003069F5">
              <w:rPr>
                <w:noProof/>
                <w:webHidden/>
              </w:rPr>
            </w:r>
            <w:r w:rsidR="003069F5">
              <w:rPr>
                <w:noProof/>
                <w:webHidden/>
              </w:rPr>
              <w:fldChar w:fldCharType="separate"/>
            </w:r>
            <w:r w:rsidR="00975BFB">
              <w:rPr>
                <w:noProof/>
                <w:webHidden/>
              </w:rPr>
              <w:t>63</w:t>
            </w:r>
            <w:r w:rsidR="003069F5">
              <w:rPr>
                <w:noProof/>
                <w:webHidden/>
              </w:rPr>
              <w:fldChar w:fldCharType="end"/>
            </w:r>
          </w:hyperlink>
        </w:p>
        <w:p w:rsidR="00403EE8" w:rsidRPr="002C2979" w:rsidRDefault="00403EE8">
          <w:pPr>
            <w:rPr>
              <w:rFonts w:cs="Arial"/>
            </w:rPr>
          </w:pPr>
          <w:r w:rsidRPr="002C2979">
            <w:rPr>
              <w:rFonts w:cs="Arial"/>
              <w:b/>
              <w:bCs/>
              <w:noProof/>
            </w:rPr>
            <w:fldChar w:fldCharType="end"/>
          </w:r>
        </w:p>
      </w:sdtContent>
    </w:sdt>
    <w:p w:rsidR="000D1D0E" w:rsidRPr="002C2979" w:rsidRDefault="000D1D0E" w:rsidP="000D1D0E">
      <w:pPr>
        <w:rPr>
          <w:rFonts w:cs="Arial"/>
        </w:rPr>
      </w:pPr>
    </w:p>
    <w:p w:rsidR="000D1D0E" w:rsidRPr="002C2979" w:rsidRDefault="000D1D0E" w:rsidP="000D1D0E">
      <w:pPr>
        <w:rPr>
          <w:rFonts w:cs="Arial"/>
        </w:rPr>
      </w:pPr>
    </w:p>
    <w:p w:rsidR="000D1D0E" w:rsidRPr="002C2979" w:rsidRDefault="000D1D0E" w:rsidP="000D1D0E">
      <w:pPr>
        <w:rPr>
          <w:rFonts w:cs="Arial"/>
        </w:rPr>
      </w:pPr>
    </w:p>
    <w:p w:rsidR="000D1D0E" w:rsidRPr="002C2979" w:rsidRDefault="000D1D0E" w:rsidP="000D1D0E">
      <w:pPr>
        <w:rPr>
          <w:rFonts w:cs="Arial"/>
        </w:rPr>
      </w:pPr>
    </w:p>
    <w:p w:rsidR="000D1D0E" w:rsidRPr="002C2979" w:rsidRDefault="000D1D0E" w:rsidP="000D1D0E">
      <w:pPr>
        <w:rPr>
          <w:rFonts w:cs="Arial"/>
        </w:rPr>
      </w:pPr>
    </w:p>
    <w:p w:rsidR="000D1D0E" w:rsidRPr="002C2979" w:rsidRDefault="000D1D0E" w:rsidP="000D1D0E">
      <w:pPr>
        <w:rPr>
          <w:rFonts w:cs="Arial"/>
        </w:rPr>
      </w:pPr>
    </w:p>
    <w:p w:rsidR="000D1D0E" w:rsidRDefault="000D1D0E" w:rsidP="000D1D0E">
      <w:pPr>
        <w:rPr>
          <w:rFonts w:cs="Arial"/>
        </w:rPr>
      </w:pPr>
    </w:p>
    <w:p w:rsidR="001725F2" w:rsidRDefault="001725F2" w:rsidP="000D1D0E">
      <w:pPr>
        <w:rPr>
          <w:rFonts w:cs="Arial"/>
        </w:rPr>
      </w:pPr>
    </w:p>
    <w:p w:rsidR="001725F2" w:rsidRDefault="001725F2" w:rsidP="000D1D0E">
      <w:pPr>
        <w:rPr>
          <w:rFonts w:cs="Arial"/>
        </w:rPr>
      </w:pPr>
    </w:p>
    <w:p w:rsidR="001725F2" w:rsidRDefault="001725F2" w:rsidP="000D1D0E">
      <w:pPr>
        <w:rPr>
          <w:rFonts w:cs="Arial"/>
        </w:rPr>
      </w:pPr>
    </w:p>
    <w:p w:rsidR="001725F2" w:rsidRDefault="001725F2" w:rsidP="000D1D0E">
      <w:pPr>
        <w:rPr>
          <w:rFonts w:cs="Arial"/>
        </w:rPr>
      </w:pPr>
    </w:p>
    <w:p w:rsidR="001725F2" w:rsidRDefault="001725F2" w:rsidP="000D1D0E">
      <w:pPr>
        <w:rPr>
          <w:rFonts w:cs="Arial"/>
        </w:rPr>
      </w:pPr>
    </w:p>
    <w:p w:rsidR="001725F2" w:rsidRDefault="001725F2" w:rsidP="000D1D0E">
      <w:pPr>
        <w:rPr>
          <w:rFonts w:cs="Arial"/>
        </w:rPr>
      </w:pPr>
    </w:p>
    <w:p w:rsidR="001725F2" w:rsidRDefault="001725F2" w:rsidP="000D1D0E">
      <w:pPr>
        <w:rPr>
          <w:rFonts w:cs="Arial"/>
        </w:rPr>
      </w:pPr>
    </w:p>
    <w:p w:rsidR="008C6E08" w:rsidRPr="009F514A" w:rsidRDefault="008C6E08" w:rsidP="00E66375">
      <w:pPr>
        <w:pStyle w:val="Heading1"/>
        <w:rPr>
          <w:rFonts w:cs="Arial"/>
        </w:rPr>
      </w:pPr>
      <w:bookmarkStart w:id="0" w:name="_Toc405536145"/>
      <w:r w:rsidRPr="002C2979">
        <w:lastRenderedPageBreak/>
        <w:t>Introduction</w:t>
      </w:r>
      <w:bookmarkEnd w:id="0"/>
    </w:p>
    <w:p w:rsidR="008C6E08" w:rsidRPr="002C2979" w:rsidRDefault="008C6E08" w:rsidP="00124CCA">
      <w:pPr>
        <w:pStyle w:val="Heading2"/>
        <w:numPr>
          <w:ilvl w:val="1"/>
          <w:numId w:val="12"/>
        </w:numPr>
        <w:rPr>
          <w:rFonts w:cs="Arial"/>
        </w:rPr>
      </w:pPr>
      <w:bookmarkStart w:id="1" w:name="_Toc405536146"/>
      <w:r w:rsidRPr="002C2979">
        <w:rPr>
          <w:rFonts w:cs="Arial"/>
        </w:rPr>
        <w:t>Purpose of Document</w:t>
      </w:r>
      <w:bookmarkEnd w:id="1"/>
    </w:p>
    <w:p w:rsidR="008C6E08" w:rsidRPr="002C2979" w:rsidRDefault="001452C7" w:rsidP="0075280D">
      <w:pPr>
        <w:rPr>
          <w:rFonts w:cs="Arial"/>
        </w:rPr>
      </w:pPr>
      <w:r>
        <w:rPr>
          <w:rFonts w:cs="Arial"/>
        </w:rPr>
        <w:t>Outline the design philosophy behind our application from a high level perspective down to the low level perspective.</w:t>
      </w:r>
    </w:p>
    <w:p w:rsidR="008C6E08" w:rsidRPr="002C2979" w:rsidRDefault="008C6E08" w:rsidP="00124CCA">
      <w:pPr>
        <w:pStyle w:val="Heading2"/>
        <w:numPr>
          <w:ilvl w:val="1"/>
          <w:numId w:val="12"/>
        </w:numPr>
        <w:rPr>
          <w:rFonts w:cs="Arial"/>
        </w:rPr>
      </w:pPr>
      <w:bookmarkStart w:id="2" w:name="_Toc405536147"/>
      <w:r w:rsidRPr="002C2979">
        <w:rPr>
          <w:rFonts w:cs="Arial"/>
        </w:rPr>
        <w:t>Scope</w:t>
      </w:r>
      <w:bookmarkEnd w:id="2"/>
    </w:p>
    <w:p w:rsidR="008C6E08" w:rsidRPr="002C2979" w:rsidRDefault="00E71CFE" w:rsidP="0075280D">
      <w:pPr>
        <w:rPr>
          <w:rFonts w:cs="Arial"/>
        </w:rPr>
      </w:pPr>
      <w:r w:rsidRPr="002C2979">
        <w:rPr>
          <w:rFonts w:cs="Arial"/>
        </w:rPr>
        <w:t>This document aims to be</w:t>
      </w:r>
      <w:r w:rsidR="003305B4">
        <w:rPr>
          <w:rFonts w:cs="Arial"/>
        </w:rPr>
        <w:t xml:space="preserve"> a concise yet detailed overview of our proposed system.</w:t>
      </w:r>
    </w:p>
    <w:p w:rsidR="008C6E08" w:rsidRPr="002C2979" w:rsidRDefault="008C6E08" w:rsidP="00124CCA">
      <w:pPr>
        <w:pStyle w:val="Heading2"/>
        <w:numPr>
          <w:ilvl w:val="1"/>
          <w:numId w:val="12"/>
        </w:numPr>
        <w:rPr>
          <w:rFonts w:cs="Arial"/>
          <w:u w:val="single"/>
        </w:rPr>
      </w:pPr>
      <w:bookmarkStart w:id="3" w:name="_Toc405536148"/>
      <w:r w:rsidRPr="002C2979">
        <w:rPr>
          <w:rFonts w:cs="Arial"/>
        </w:rPr>
        <w:t>Objectives</w:t>
      </w:r>
      <w:bookmarkEnd w:id="3"/>
    </w:p>
    <w:p w:rsidR="0075280D" w:rsidRDefault="00460442" w:rsidP="0075280D">
      <w:pPr>
        <w:rPr>
          <w:rFonts w:cs="Arial"/>
        </w:rPr>
      </w:pPr>
      <w:r w:rsidRPr="002C2979">
        <w:rPr>
          <w:rFonts w:cs="Arial"/>
        </w:rPr>
        <w:t>This document covers:</w:t>
      </w:r>
    </w:p>
    <w:p w:rsidR="008C6E08" w:rsidRPr="0075280D" w:rsidRDefault="003305B4" w:rsidP="0075280D">
      <w:pPr>
        <w:pStyle w:val="ListParagraph"/>
        <w:numPr>
          <w:ilvl w:val="0"/>
          <w:numId w:val="1"/>
        </w:numPr>
        <w:rPr>
          <w:rFonts w:cs="Arial"/>
        </w:rPr>
      </w:pPr>
      <w:r>
        <w:rPr>
          <w:rFonts w:cs="Arial"/>
        </w:rPr>
        <w:t>A breakdown of the programs individual sections</w:t>
      </w:r>
    </w:p>
    <w:p w:rsidR="00460442" w:rsidRPr="003305B4" w:rsidRDefault="003305B4" w:rsidP="003305B4">
      <w:pPr>
        <w:pStyle w:val="ListParagraph"/>
        <w:numPr>
          <w:ilvl w:val="0"/>
          <w:numId w:val="1"/>
        </w:numPr>
        <w:rPr>
          <w:rFonts w:cs="Arial"/>
        </w:rPr>
      </w:pPr>
      <w:r>
        <w:rPr>
          <w:rFonts w:cs="Arial"/>
        </w:rPr>
        <w:t>How each module communications with another</w:t>
      </w:r>
    </w:p>
    <w:p w:rsidR="00460442" w:rsidRPr="002C2979" w:rsidRDefault="003305B4" w:rsidP="0075280D">
      <w:pPr>
        <w:pStyle w:val="ListParagraph"/>
        <w:numPr>
          <w:ilvl w:val="0"/>
          <w:numId w:val="1"/>
        </w:numPr>
        <w:rPr>
          <w:rFonts w:cs="Arial"/>
        </w:rPr>
      </w:pPr>
      <w:r>
        <w:rPr>
          <w:rFonts w:cs="Arial"/>
        </w:rPr>
        <w:t>Our proposed implementation of significant classes</w:t>
      </w:r>
    </w:p>
    <w:p w:rsidR="00E71CFE" w:rsidRPr="002C2979" w:rsidRDefault="003305B4" w:rsidP="0075280D">
      <w:pPr>
        <w:pStyle w:val="ListParagraph"/>
        <w:numPr>
          <w:ilvl w:val="0"/>
          <w:numId w:val="1"/>
        </w:numPr>
        <w:rPr>
          <w:rFonts w:cs="Arial"/>
        </w:rPr>
      </w:pPr>
      <w:r>
        <w:rPr>
          <w:rFonts w:cs="Arial"/>
        </w:rPr>
        <w:t>A detailed design of our system</w:t>
      </w:r>
    </w:p>
    <w:p w:rsidR="00E71CFE" w:rsidRDefault="00E71CFE"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Default="002F6A69" w:rsidP="00E71CFE">
      <w:pPr>
        <w:rPr>
          <w:rFonts w:cs="Arial"/>
        </w:rPr>
      </w:pPr>
    </w:p>
    <w:p w:rsidR="002F6A69" w:rsidRPr="002C2979" w:rsidRDefault="002F6A69" w:rsidP="00E71CFE">
      <w:pPr>
        <w:rPr>
          <w:rFonts w:cs="Arial"/>
        </w:rPr>
      </w:pPr>
    </w:p>
    <w:p w:rsidR="002F6A69" w:rsidRDefault="002F6A69" w:rsidP="002F6A69">
      <w:pPr>
        <w:pStyle w:val="Heading1"/>
      </w:pPr>
      <w:bookmarkStart w:id="4" w:name="_Toc405536149"/>
      <w:r>
        <w:lastRenderedPageBreak/>
        <w:t>Decomposition Description</w:t>
      </w:r>
      <w:bookmarkEnd w:id="4"/>
    </w:p>
    <w:p w:rsidR="002F6A69" w:rsidRDefault="002F6A69" w:rsidP="002F6A69">
      <w:pPr>
        <w:pStyle w:val="Heading2"/>
        <w:numPr>
          <w:ilvl w:val="1"/>
          <w:numId w:val="12"/>
        </w:numPr>
      </w:pPr>
      <w:bookmarkStart w:id="5" w:name="_Toc405536150"/>
      <w:r>
        <w:t>Programs in System</w:t>
      </w:r>
      <w:r w:rsidR="007142B8">
        <w:t xml:space="preserve"> </w:t>
      </w:r>
      <w:r w:rsidR="00664741">
        <w:t>–</w:t>
      </w:r>
      <w:r w:rsidR="007142B8">
        <w:t xml:space="preserve"> Qiz</w:t>
      </w:r>
      <w:bookmarkEnd w:id="5"/>
    </w:p>
    <w:p w:rsidR="00664741" w:rsidRDefault="00664741" w:rsidP="00664741">
      <w:pPr>
        <w:pStyle w:val="Heading3"/>
        <w:numPr>
          <w:ilvl w:val="2"/>
          <w:numId w:val="12"/>
        </w:numPr>
      </w:pPr>
      <w:bookmarkStart w:id="6" w:name="_Toc405536151"/>
      <w:r>
        <w:t>Activities</w:t>
      </w:r>
      <w:bookmarkEnd w:id="6"/>
    </w:p>
    <w:p w:rsidR="00664741" w:rsidRPr="00B16E72" w:rsidRDefault="00664741" w:rsidP="00664741">
      <w:r w:rsidRPr="00B16E72">
        <w:t xml:space="preserve"> It displays the user interface for users and </w:t>
      </w:r>
      <w:r w:rsidR="00C55700" w:rsidRPr="00B16E72">
        <w:t>different interactive</w:t>
      </w:r>
      <w:r w:rsidRPr="00B16E72">
        <w:t xml:space="preserve"> interfaces. They are Login, register, main menu and recording, etc. When it receive the message by user operation, it will send the message to the Data processing to check its validity. These function</w:t>
      </w:r>
      <w:r w:rsidR="00A01018">
        <w:t>s</w:t>
      </w:r>
      <w:r w:rsidRPr="00B16E72">
        <w:t xml:space="preserve"> will be implemented by the significant class.</w:t>
      </w:r>
      <w:r w:rsidR="00840649">
        <w:t xml:space="preserve"> This package services requirements FR1, FR2, FR9, EIR1 and PR1.</w:t>
      </w:r>
    </w:p>
    <w:p w:rsidR="00664741" w:rsidRDefault="00664741" w:rsidP="00664741">
      <w:pPr>
        <w:pStyle w:val="Heading3"/>
        <w:numPr>
          <w:ilvl w:val="2"/>
          <w:numId w:val="12"/>
        </w:numPr>
      </w:pPr>
      <w:bookmarkStart w:id="7" w:name="_Toc405536152"/>
      <w:r w:rsidRPr="00B16E72">
        <w:rPr>
          <w:rFonts w:eastAsia="Microsoft YaHei"/>
        </w:rPr>
        <w:t>Data p</w:t>
      </w:r>
      <w:r>
        <w:t>rocessing</w:t>
      </w:r>
      <w:bookmarkEnd w:id="7"/>
    </w:p>
    <w:p w:rsidR="00664741" w:rsidRPr="00B16E72" w:rsidRDefault="00664741" w:rsidP="00664741">
      <w:r w:rsidRPr="00B16E72">
        <w:t>It is processing the data from the user operation such as if the login information and format of the message conform to the requirement. After this, it will send the valid data or information to the Database.</w:t>
      </w:r>
      <w:r w:rsidR="00840649">
        <w:t xml:space="preserve"> This package services requirements FR5, FR6, FR7 and FR8.</w:t>
      </w:r>
    </w:p>
    <w:p w:rsidR="00664741" w:rsidRDefault="00664741" w:rsidP="00664741">
      <w:pPr>
        <w:pStyle w:val="Heading3"/>
        <w:numPr>
          <w:ilvl w:val="2"/>
          <w:numId w:val="12"/>
        </w:numPr>
      </w:pPr>
      <w:bookmarkStart w:id="8" w:name="_Toc405536153"/>
      <w:r>
        <w:t>Database</w:t>
      </w:r>
      <w:bookmarkEnd w:id="8"/>
    </w:p>
    <w:p w:rsidR="00664741" w:rsidRPr="00B16E72" w:rsidRDefault="00664741" w:rsidP="00664741">
      <w:r w:rsidRPr="00B16E72">
        <w:t xml:space="preserve"> It is the space to save the data and the program to exchange the data and information with the Android applications and Websites. It divides into two parts: Local and Sever. And it provides these function</w:t>
      </w:r>
      <w:r w:rsidR="00A01018">
        <w:t>s</w:t>
      </w:r>
      <w:r w:rsidRPr="00B16E72">
        <w:t xml:space="preserve">: connection and Sync. </w:t>
      </w:r>
      <w:r w:rsidR="002F524F">
        <w:t>This package services requirements FR6 and FR7.</w:t>
      </w:r>
    </w:p>
    <w:p w:rsidR="00664741" w:rsidRDefault="00664741" w:rsidP="00664741">
      <w:pPr>
        <w:pStyle w:val="Heading3"/>
        <w:numPr>
          <w:ilvl w:val="2"/>
          <w:numId w:val="12"/>
        </w:numPr>
      </w:pPr>
      <w:bookmarkStart w:id="9" w:name="_Toc405536154"/>
      <w:r>
        <w:t>Data</w:t>
      </w:r>
      <w:bookmarkEnd w:id="9"/>
    </w:p>
    <w:p w:rsidR="00664741" w:rsidRPr="00B16E72" w:rsidRDefault="00664741" w:rsidP="00664741">
      <w:r w:rsidRPr="00B16E72">
        <w:t xml:space="preserve"> It is the package of completed information about plants.  It mainly includes recording, author and other information. It is the medium between the other</w:t>
      </w:r>
      <w:r w:rsidR="003E01A2">
        <w:t xml:space="preserve"> different </w:t>
      </w:r>
      <w:r w:rsidRPr="00B16E72">
        <w:t xml:space="preserve">programs. </w:t>
      </w:r>
      <w:r w:rsidR="00840649">
        <w:t>This package services requirements FR4, FR5, FR6, FR7 and FR8.</w:t>
      </w:r>
    </w:p>
    <w:p w:rsidR="00664741" w:rsidRDefault="00664741" w:rsidP="00664741">
      <w:pPr>
        <w:pStyle w:val="Heading3"/>
        <w:numPr>
          <w:ilvl w:val="2"/>
          <w:numId w:val="12"/>
        </w:numPr>
      </w:pPr>
      <w:bookmarkStart w:id="10" w:name="_Toc405536155"/>
      <w:r w:rsidRPr="00B16E72">
        <w:rPr>
          <w:rFonts w:eastAsia="Microsoft YaHei"/>
        </w:rPr>
        <w:t>Filter</w:t>
      </w:r>
      <w:bookmarkEnd w:id="10"/>
    </w:p>
    <w:p w:rsidR="00664741" w:rsidRPr="003E01A2" w:rsidRDefault="00664741" w:rsidP="003E01A2">
      <w:pPr>
        <w:spacing w:line="240" w:lineRule="auto"/>
        <w:rPr>
          <w:rStyle w:val="def2"/>
          <w:rFonts w:eastAsia="Microsoft YaHei" w:cs="Arial"/>
        </w:rPr>
      </w:pPr>
      <w:r w:rsidRPr="003E01A2">
        <w:rPr>
          <w:rFonts w:cs="Arial"/>
        </w:rPr>
        <w:t xml:space="preserve"> It is </w:t>
      </w:r>
      <w:r w:rsidRPr="003E01A2">
        <w:rPr>
          <w:rStyle w:val="def2"/>
          <w:rFonts w:eastAsia="Microsoft YaHei" w:cs="Arial"/>
        </w:rPr>
        <w:t>a program that alters the frequency information and data passing through it. It mainly provide these function</w:t>
      </w:r>
      <w:r w:rsidR="00634FD5">
        <w:rPr>
          <w:rStyle w:val="def2"/>
          <w:rFonts w:eastAsia="Microsoft YaHei" w:cs="Arial"/>
        </w:rPr>
        <w:t>s</w:t>
      </w:r>
      <w:r w:rsidRPr="003E01A2">
        <w:rPr>
          <w:rStyle w:val="def2"/>
          <w:rFonts w:eastAsia="Microsoft YaHei" w:cs="Arial"/>
        </w:rPr>
        <w:t xml:space="preserve">: Alphabetic filter, Date filter, Species filter. It is used for other programs to select useful and necessary information and data for them. </w:t>
      </w:r>
      <w:r w:rsidR="00057839">
        <w:t>This package services requirement FR9.</w:t>
      </w:r>
    </w:p>
    <w:p w:rsidR="003E01A2" w:rsidRDefault="003E01A2" w:rsidP="003E01A2">
      <w:pPr>
        <w:pStyle w:val="Heading3"/>
        <w:numPr>
          <w:ilvl w:val="2"/>
          <w:numId w:val="12"/>
        </w:numPr>
      </w:pPr>
      <w:bookmarkStart w:id="11" w:name="_Toc405536156"/>
      <w:r>
        <w:t>Website</w:t>
      </w:r>
      <w:bookmarkEnd w:id="11"/>
    </w:p>
    <w:p w:rsidR="003E01A2" w:rsidRDefault="003E01A2" w:rsidP="003E01A2">
      <w:r>
        <w:t>This Program will be the entire website and run all needed functions for the server and database. It will contain the needed pages to supply the ability to view records and create edit and delete reserves and alter user data.</w:t>
      </w:r>
    </w:p>
    <w:p w:rsidR="003E01A2" w:rsidRPr="003E01A2" w:rsidRDefault="003E01A2" w:rsidP="003E01A2">
      <w:r>
        <w:t>This program will fulfil and help fulfil the following requirements FR7, FR8 and FR9. It also helps towards the requirements of EIR1,PR1 and PR2</w:t>
      </w:r>
    </w:p>
    <w:p w:rsidR="00664741" w:rsidRDefault="00664741" w:rsidP="00664741"/>
    <w:p w:rsidR="00C55700" w:rsidRDefault="00C55700" w:rsidP="00664741"/>
    <w:p w:rsidR="00C55700" w:rsidRDefault="00C55700" w:rsidP="00664741"/>
    <w:p w:rsidR="00C55700" w:rsidRDefault="00C55700" w:rsidP="00664741"/>
    <w:p w:rsidR="00C55700" w:rsidRPr="00664741" w:rsidRDefault="00C55700" w:rsidP="00664741"/>
    <w:p w:rsidR="002F6A69" w:rsidRDefault="002F6A69" w:rsidP="002F6A69">
      <w:pPr>
        <w:pStyle w:val="Heading2"/>
        <w:numPr>
          <w:ilvl w:val="1"/>
          <w:numId w:val="12"/>
        </w:numPr>
      </w:pPr>
      <w:bookmarkStart w:id="12" w:name="_Toc405536157"/>
      <w:r>
        <w:lastRenderedPageBreak/>
        <w:t>Significant Classes in Each Program</w:t>
      </w:r>
      <w:bookmarkEnd w:id="12"/>
    </w:p>
    <w:p w:rsidR="000E5159" w:rsidRPr="00B8329C" w:rsidRDefault="000E5159" w:rsidP="000E5159">
      <w:pPr>
        <w:pStyle w:val="Heading3"/>
        <w:ind w:firstLine="360"/>
      </w:pPr>
      <w:bookmarkStart w:id="13" w:name="_Toc405536158"/>
      <w:r>
        <w:t xml:space="preserve">2.2.1. </w:t>
      </w:r>
      <w:r w:rsidRPr="00B8329C">
        <w:t>Android Classes</w:t>
      </w:r>
      <w:bookmarkEnd w:id="13"/>
      <w:r w:rsidRPr="00B8329C">
        <w:t xml:space="preserve">  </w:t>
      </w:r>
    </w:p>
    <w:p w:rsidR="000E5159" w:rsidRPr="002937CE" w:rsidRDefault="000E5159" w:rsidP="000E5159">
      <w:pPr>
        <w:pStyle w:val="Heading41"/>
        <w:ind w:firstLine="360"/>
      </w:pPr>
      <w:r w:rsidRPr="002937CE">
        <w:t>2.2.</w:t>
      </w:r>
      <w:r>
        <w:t xml:space="preserve">1.1. </w:t>
      </w:r>
      <w:r w:rsidRPr="002937CE">
        <w:t xml:space="preserve">Significant classes in the Screen Program </w:t>
      </w:r>
    </w:p>
    <w:p w:rsidR="000E5159" w:rsidRDefault="000E5159" w:rsidP="000E5159">
      <w:pPr>
        <w:pStyle w:val="ListParagraph"/>
        <w:numPr>
          <w:ilvl w:val="0"/>
          <w:numId w:val="13"/>
        </w:numPr>
      </w:pPr>
      <w:r>
        <w:t>Login – This allows the user to enter their username and passwor</w:t>
      </w:r>
      <w:r w:rsidR="004B35ED">
        <w:t>d to login into the application</w:t>
      </w:r>
    </w:p>
    <w:p w:rsidR="000E5159" w:rsidRDefault="000E5159" w:rsidP="000E5159">
      <w:pPr>
        <w:pStyle w:val="ListParagraph"/>
        <w:numPr>
          <w:ilvl w:val="0"/>
          <w:numId w:val="13"/>
        </w:numPr>
      </w:pPr>
      <w:r>
        <w:t xml:space="preserve">Register – This will allow the user to create an account with them providing </w:t>
      </w:r>
      <w:r w:rsidR="004B35ED">
        <w:t>a username, password and email</w:t>
      </w:r>
    </w:p>
    <w:p w:rsidR="000E5159" w:rsidRDefault="000E5159" w:rsidP="000E5159">
      <w:pPr>
        <w:pStyle w:val="ListParagraph"/>
        <w:numPr>
          <w:ilvl w:val="0"/>
          <w:numId w:val="13"/>
        </w:numPr>
      </w:pPr>
      <w:r>
        <w:t>Main Menu – This is where once the user logins in they can upload, manage a</w:t>
      </w:r>
      <w:r w:rsidR="004B35ED">
        <w:t>nd create the plants on the app</w:t>
      </w:r>
    </w:p>
    <w:p w:rsidR="000E5159" w:rsidRDefault="000E5159" w:rsidP="000E5159">
      <w:pPr>
        <w:pStyle w:val="ListParagraph"/>
        <w:numPr>
          <w:ilvl w:val="0"/>
          <w:numId w:val="13"/>
        </w:numPr>
      </w:pPr>
      <w:r>
        <w:t>Recording – This allows the user to record and submit data for a plant such as Name and GPS location. It has an image of the plant and also allows t</w:t>
      </w:r>
      <w:r w:rsidR="004B35ED">
        <w:t>he user to search the database</w:t>
      </w:r>
    </w:p>
    <w:p w:rsidR="000E5159" w:rsidRDefault="000E5159" w:rsidP="000E5159">
      <w:pPr>
        <w:pStyle w:val="Heading41"/>
        <w:ind w:firstLine="360"/>
      </w:pPr>
      <w:r>
        <w:t>2.2.1.2. Significant classes in the Data Processing Program</w:t>
      </w:r>
    </w:p>
    <w:p w:rsidR="000E5159" w:rsidRDefault="000E5159" w:rsidP="000E5159">
      <w:pPr>
        <w:pStyle w:val="ListParagraph"/>
        <w:numPr>
          <w:ilvl w:val="0"/>
          <w:numId w:val="14"/>
        </w:numPr>
      </w:pPr>
      <w:r>
        <w:t>Format Checker – This will make sure that the user will enter the correct data such as the right f</w:t>
      </w:r>
      <w:r w:rsidR="004B35ED">
        <w:t>ormat for an email address</w:t>
      </w:r>
    </w:p>
    <w:p w:rsidR="000E5159" w:rsidRDefault="000E5159" w:rsidP="000E5159">
      <w:pPr>
        <w:pStyle w:val="ListParagraph"/>
        <w:numPr>
          <w:ilvl w:val="0"/>
          <w:numId w:val="14"/>
        </w:numPr>
      </w:pPr>
      <w:r>
        <w:t>Login Checker – This will make sure that the users trying to log</w:t>
      </w:r>
      <w:r w:rsidR="004B35ED">
        <w:t>in has a valid account to login</w:t>
      </w:r>
    </w:p>
    <w:p w:rsidR="000E5159" w:rsidRDefault="000E5159" w:rsidP="000E5159">
      <w:pPr>
        <w:pStyle w:val="Heading41"/>
        <w:ind w:firstLine="360"/>
      </w:pPr>
      <w:r>
        <w:t xml:space="preserve">2.2.1.3. Significant classes in the Database Program </w:t>
      </w:r>
    </w:p>
    <w:p w:rsidR="000E5159" w:rsidRDefault="000E5159" w:rsidP="000E5159">
      <w:pPr>
        <w:pStyle w:val="ListParagraph"/>
        <w:numPr>
          <w:ilvl w:val="0"/>
          <w:numId w:val="15"/>
        </w:numPr>
      </w:pPr>
      <w:r>
        <w:t xml:space="preserve">Connection – This allow the application to connect to the database </w:t>
      </w:r>
    </w:p>
    <w:p w:rsidR="000E5159" w:rsidRDefault="000E5159" w:rsidP="000E5159">
      <w:pPr>
        <w:pStyle w:val="ListParagraph"/>
        <w:numPr>
          <w:ilvl w:val="0"/>
          <w:numId w:val="15"/>
        </w:numPr>
      </w:pPr>
      <w:r>
        <w:t>Server – This is w</w:t>
      </w:r>
      <w:r w:rsidR="004B35ED">
        <w:t>here the database will be held</w:t>
      </w:r>
    </w:p>
    <w:p w:rsidR="000E5159" w:rsidRDefault="000E5159" w:rsidP="000E5159">
      <w:pPr>
        <w:pStyle w:val="ListParagraph"/>
        <w:numPr>
          <w:ilvl w:val="0"/>
          <w:numId w:val="15"/>
        </w:numPr>
      </w:pPr>
      <w:r>
        <w:t>Local – this will keep a local version of the database for use by the application</w:t>
      </w:r>
    </w:p>
    <w:p w:rsidR="000E5159" w:rsidRDefault="000E5159" w:rsidP="000E5159">
      <w:pPr>
        <w:pStyle w:val="ListParagraph"/>
        <w:numPr>
          <w:ilvl w:val="0"/>
          <w:numId w:val="15"/>
        </w:numPr>
      </w:pPr>
      <w:r>
        <w:t xml:space="preserve">Sync – This will make sure that the application and the database are synced together so that the information gets updated on the database on the server as </w:t>
      </w:r>
      <w:r w:rsidR="004B35ED">
        <w:t>well as the android application</w:t>
      </w:r>
    </w:p>
    <w:p w:rsidR="000E5159" w:rsidRDefault="000E5159" w:rsidP="000E5159">
      <w:pPr>
        <w:pStyle w:val="Heading41"/>
        <w:ind w:firstLine="360"/>
      </w:pPr>
      <w:r>
        <w:t xml:space="preserve">2.2.1.4. Significant classes in the Data Program </w:t>
      </w:r>
    </w:p>
    <w:p w:rsidR="000E5159" w:rsidRDefault="000E5159" w:rsidP="000E5159">
      <w:pPr>
        <w:pStyle w:val="ListParagraph"/>
        <w:numPr>
          <w:ilvl w:val="0"/>
          <w:numId w:val="16"/>
        </w:numPr>
      </w:pPr>
      <w:r>
        <w:t>Recordings (Data Store) – This is class gets all the users information setting information such as internet access and gets all recordings from the qu</w:t>
      </w:r>
      <w:r w:rsidR="004B35ED">
        <w:t>eue</w:t>
      </w:r>
    </w:p>
    <w:p w:rsidR="000E5159" w:rsidRDefault="000E5159" w:rsidP="000E5159">
      <w:pPr>
        <w:pStyle w:val="ListParagraph"/>
        <w:numPr>
          <w:ilvl w:val="0"/>
          <w:numId w:val="16"/>
        </w:numPr>
      </w:pPr>
      <w:r>
        <w:t>Recording – This will check the status, author and any records for that author</w:t>
      </w:r>
    </w:p>
    <w:p w:rsidR="000E5159" w:rsidRDefault="000E5159" w:rsidP="000E5159">
      <w:pPr>
        <w:pStyle w:val="ListParagraph"/>
        <w:numPr>
          <w:ilvl w:val="0"/>
          <w:numId w:val="16"/>
        </w:numPr>
      </w:pPr>
      <w:r>
        <w:t xml:space="preserve">Record – This will create the records with all the needed fields </w:t>
      </w:r>
    </w:p>
    <w:p w:rsidR="000E5159" w:rsidRDefault="000E5159" w:rsidP="000E5159">
      <w:pPr>
        <w:pStyle w:val="ListParagraph"/>
        <w:numPr>
          <w:ilvl w:val="0"/>
          <w:numId w:val="16"/>
        </w:numPr>
      </w:pPr>
      <w:r>
        <w:t>Author – This will be where the name of user w</w:t>
      </w:r>
      <w:r w:rsidR="004B35ED">
        <w:t>ho recorded the plant will be</w:t>
      </w:r>
    </w:p>
    <w:p w:rsidR="000E5159" w:rsidRDefault="000E5159" w:rsidP="000E5159">
      <w:pPr>
        <w:pStyle w:val="Heading41"/>
        <w:ind w:firstLine="360"/>
      </w:pPr>
      <w:r>
        <w:t xml:space="preserve">2.2.1.5. Significant classes in the Filter Program </w:t>
      </w:r>
    </w:p>
    <w:p w:rsidR="000E5159" w:rsidRDefault="000E5159" w:rsidP="000E5159">
      <w:pPr>
        <w:pStyle w:val="ListParagraph"/>
        <w:numPr>
          <w:ilvl w:val="0"/>
          <w:numId w:val="17"/>
        </w:numPr>
      </w:pPr>
      <w:r>
        <w:t>Alphabetic Filter – This will be a filter where it will sort</w:t>
      </w:r>
      <w:r w:rsidR="004B35ED">
        <w:t xml:space="preserve"> the Plants in Alphabetic order</w:t>
      </w:r>
    </w:p>
    <w:p w:rsidR="000E5159" w:rsidRDefault="000E5159" w:rsidP="000E5159">
      <w:pPr>
        <w:pStyle w:val="ListParagraph"/>
        <w:numPr>
          <w:ilvl w:val="0"/>
          <w:numId w:val="17"/>
        </w:numPr>
      </w:pPr>
      <w:r>
        <w:t xml:space="preserve">Date Filter – This will be a filter where it will sort the Plants in the order of which they were recorded </w:t>
      </w:r>
    </w:p>
    <w:p w:rsidR="000E5159" w:rsidRDefault="000E5159" w:rsidP="000E5159">
      <w:pPr>
        <w:pStyle w:val="ListParagraph"/>
        <w:numPr>
          <w:ilvl w:val="0"/>
          <w:numId w:val="17"/>
        </w:numPr>
      </w:pPr>
      <w:r>
        <w:t>Species Filter – This will be a filter where it will sort the Plants in the order of Species</w:t>
      </w:r>
    </w:p>
    <w:p w:rsidR="000E5159" w:rsidRDefault="000E5159" w:rsidP="000E5159"/>
    <w:p w:rsidR="00C55700" w:rsidRDefault="00C55700" w:rsidP="000E5159"/>
    <w:p w:rsidR="00C55700" w:rsidRDefault="00C55700" w:rsidP="000E5159"/>
    <w:p w:rsidR="00C55700" w:rsidRDefault="00C55700" w:rsidP="000E5159"/>
    <w:p w:rsidR="000E5159" w:rsidRPr="00B8329C" w:rsidRDefault="000E5159" w:rsidP="000E5159">
      <w:pPr>
        <w:pStyle w:val="Heading3"/>
      </w:pPr>
      <w:bookmarkStart w:id="14" w:name="_Toc405536159"/>
      <w:r>
        <w:lastRenderedPageBreak/>
        <w:t>2.2.2. Web Classes</w:t>
      </w:r>
      <w:bookmarkEnd w:id="14"/>
      <w:r>
        <w:t xml:space="preserve"> </w:t>
      </w:r>
    </w:p>
    <w:p w:rsidR="000E5159" w:rsidRDefault="000E5159" w:rsidP="000E5159">
      <w:pPr>
        <w:pStyle w:val="Heading41"/>
        <w:ind w:firstLine="360"/>
      </w:pPr>
      <w:r>
        <w:t xml:space="preserve">2.2.2.1. Significant classes in the Login Program </w:t>
      </w:r>
    </w:p>
    <w:p w:rsidR="000E5159" w:rsidRDefault="000E5159" w:rsidP="000E5159">
      <w:pPr>
        <w:pStyle w:val="ListParagraph"/>
        <w:numPr>
          <w:ilvl w:val="0"/>
          <w:numId w:val="18"/>
        </w:numPr>
      </w:pPr>
      <w:r>
        <w:t>JS validation – to client side validate the inputs in the form for email and password</w:t>
      </w:r>
    </w:p>
    <w:p w:rsidR="000E5159" w:rsidRDefault="000E5159" w:rsidP="000E5159">
      <w:pPr>
        <w:pStyle w:val="ListParagraph"/>
        <w:numPr>
          <w:ilvl w:val="0"/>
          <w:numId w:val="18"/>
        </w:numPr>
      </w:pPr>
      <w:r>
        <w:t>Open DB conn</w:t>
      </w:r>
      <w:r w:rsidR="004B35ED">
        <w:t>ection</w:t>
      </w:r>
      <w:r>
        <w:t xml:space="preserve"> – open up the users table in the database</w:t>
      </w:r>
    </w:p>
    <w:p w:rsidR="000E5159" w:rsidRDefault="000E5159" w:rsidP="000E5159">
      <w:pPr>
        <w:pStyle w:val="ListParagraph"/>
        <w:numPr>
          <w:ilvl w:val="0"/>
          <w:numId w:val="18"/>
        </w:numPr>
      </w:pPr>
      <w:r>
        <w:t>Send data to DB ($_POST) – send the entered form inputs to the database</w:t>
      </w:r>
    </w:p>
    <w:p w:rsidR="000E5159" w:rsidRDefault="000E5159" w:rsidP="000E5159">
      <w:pPr>
        <w:pStyle w:val="ListParagraph"/>
        <w:numPr>
          <w:ilvl w:val="0"/>
          <w:numId w:val="18"/>
        </w:numPr>
      </w:pPr>
      <w:r>
        <w:t>Return Boolean true/false if the user exists – if the details entered matches an entry in the database return a welcome message if not display an error message</w:t>
      </w:r>
    </w:p>
    <w:p w:rsidR="000E5159" w:rsidRDefault="000E5159" w:rsidP="000E5159">
      <w:pPr>
        <w:pStyle w:val="ListParagraph"/>
        <w:numPr>
          <w:ilvl w:val="0"/>
          <w:numId w:val="18"/>
        </w:numPr>
      </w:pPr>
      <w:r>
        <w:t>Redirect – If details correct redirect to the You.php page</w:t>
      </w:r>
    </w:p>
    <w:p w:rsidR="000E5159" w:rsidRDefault="000E5159" w:rsidP="000E5159">
      <w:pPr>
        <w:pStyle w:val="Heading41"/>
        <w:ind w:firstLine="360"/>
      </w:pPr>
      <w:r>
        <w:t xml:space="preserve">2.2.2.2. Significant classes in the Logout Program </w:t>
      </w:r>
    </w:p>
    <w:p w:rsidR="000E5159" w:rsidRDefault="000E5159" w:rsidP="000E5159">
      <w:pPr>
        <w:pStyle w:val="ListParagraph"/>
        <w:numPr>
          <w:ilvl w:val="0"/>
          <w:numId w:val="19"/>
        </w:numPr>
      </w:pPr>
      <w:r>
        <w:t>Session destroy – destroys the sessions started by logging in</w:t>
      </w:r>
    </w:p>
    <w:p w:rsidR="000E5159" w:rsidRDefault="000E5159" w:rsidP="000E5159">
      <w:pPr>
        <w:pStyle w:val="ListParagraph"/>
        <w:numPr>
          <w:ilvl w:val="0"/>
          <w:numId w:val="19"/>
        </w:numPr>
      </w:pPr>
      <w:r>
        <w:t>Redirect – once destroyed redirects you to the login (index) page</w:t>
      </w:r>
    </w:p>
    <w:p w:rsidR="000E5159" w:rsidRDefault="000E5159" w:rsidP="000E5159">
      <w:pPr>
        <w:pStyle w:val="Heading41"/>
        <w:ind w:firstLine="360"/>
      </w:pPr>
      <w:r>
        <w:t xml:space="preserve">2.2.2.3. Significant classes in the Register Program </w:t>
      </w:r>
    </w:p>
    <w:p w:rsidR="000E5159" w:rsidRDefault="000E5159" w:rsidP="000E5159">
      <w:pPr>
        <w:pStyle w:val="ListParagraph"/>
        <w:numPr>
          <w:ilvl w:val="0"/>
          <w:numId w:val="20"/>
        </w:numPr>
      </w:pPr>
      <w:r>
        <w:t>JS validation – to client side validate the fields in the form</w:t>
      </w:r>
    </w:p>
    <w:p w:rsidR="000E5159" w:rsidRDefault="000E5159" w:rsidP="000E5159">
      <w:pPr>
        <w:pStyle w:val="ListParagraph"/>
        <w:numPr>
          <w:ilvl w:val="0"/>
          <w:numId w:val="20"/>
        </w:numPr>
      </w:pPr>
      <w:r>
        <w:t xml:space="preserve">Open DB </w:t>
      </w:r>
      <w:r w:rsidR="00EF7D60">
        <w:t>connection</w:t>
      </w:r>
      <w:r>
        <w:t xml:space="preserve"> – open up the users table in the database</w:t>
      </w:r>
    </w:p>
    <w:p w:rsidR="000E5159" w:rsidRDefault="000E5159" w:rsidP="000E5159">
      <w:pPr>
        <w:pStyle w:val="ListParagraph"/>
        <w:numPr>
          <w:ilvl w:val="0"/>
          <w:numId w:val="20"/>
        </w:numPr>
      </w:pPr>
      <w:r>
        <w:t>Send data to DB ($_POST) – send the entered form inputs to the database</w:t>
      </w:r>
    </w:p>
    <w:p w:rsidR="000E5159" w:rsidRDefault="000E5159" w:rsidP="000E5159">
      <w:pPr>
        <w:pStyle w:val="ListParagraph"/>
        <w:numPr>
          <w:ilvl w:val="0"/>
          <w:numId w:val="20"/>
        </w:numPr>
      </w:pPr>
      <w:r>
        <w:t>Return Boolean if email already exists – check if email exists if not continue if so error message</w:t>
      </w:r>
    </w:p>
    <w:p w:rsidR="000E5159" w:rsidRDefault="000E5159" w:rsidP="000E5159">
      <w:pPr>
        <w:pStyle w:val="ListParagraph"/>
        <w:numPr>
          <w:ilvl w:val="0"/>
          <w:numId w:val="20"/>
        </w:numPr>
      </w:pPr>
      <w:r>
        <w:t>Write and save data into user table – save the data entered into the appropriate fields in the user table</w:t>
      </w:r>
    </w:p>
    <w:p w:rsidR="000E5159" w:rsidRDefault="000E5159" w:rsidP="000E5159">
      <w:pPr>
        <w:pStyle w:val="ListParagraph"/>
        <w:numPr>
          <w:ilvl w:val="0"/>
          <w:numId w:val="20"/>
        </w:numPr>
      </w:pPr>
      <w:r>
        <w:t>Redirect – if accepted direct to the login page so user can log in</w:t>
      </w:r>
    </w:p>
    <w:p w:rsidR="000E5159" w:rsidRDefault="000E5159" w:rsidP="000E5159">
      <w:pPr>
        <w:pStyle w:val="Heading41"/>
        <w:ind w:firstLine="360"/>
      </w:pPr>
      <w:r>
        <w:t xml:space="preserve">2.2.2.4. Significant classes in the You Program </w:t>
      </w:r>
    </w:p>
    <w:p w:rsidR="000E5159" w:rsidRDefault="000E5159" w:rsidP="000E5159">
      <w:pPr>
        <w:pStyle w:val="ListParagraph"/>
        <w:numPr>
          <w:ilvl w:val="0"/>
          <w:numId w:val="21"/>
        </w:numPr>
      </w:pPr>
      <w:r>
        <w:t>Open DB conn</w:t>
      </w:r>
      <w:r w:rsidR="004B35ED">
        <w:t>ection</w:t>
      </w:r>
      <w:r>
        <w:t xml:space="preserve"> –</w:t>
      </w:r>
      <w:r w:rsidR="004B35ED">
        <w:t xml:space="preserve"> </w:t>
      </w:r>
      <w:r>
        <w:t>open the user table</w:t>
      </w:r>
    </w:p>
    <w:p w:rsidR="000E5159" w:rsidRDefault="000E5159" w:rsidP="000E5159">
      <w:pPr>
        <w:pStyle w:val="ListParagraph"/>
        <w:numPr>
          <w:ilvl w:val="0"/>
          <w:numId w:val="21"/>
        </w:numPr>
      </w:pPr>
      <w:r>
        <w:t>Print registered details – Display the users details kept in the database</w:t>
      </w:r>
    </w:p>
    <w:p w:rsidR="000E5159" w:rsidRDefault="000E5159" w:rsidP="000E5159">
      <w:pPr>
        <w:pStyle w:val="ListParagraph"/>
        <w:numPr>
          <w:ilvl w:val="0"/>
          <w:numId w:val="21"/>
        </w:numPr>
      </w:pPr>
      <w:r>
        <w:t>Print last login time and date – display last time the user logged in</w:t>
      </w:r>
    </w:p>
    <w:p w:rsidR="000E5159" w:rsidRDefault="000E5159" w:rsidP="000E5159">
      <w:pPr>
        <w:pStyle w:val="ListParagraph"/>
        <w:numPr>
          <w:ilvl w:val="0"/>
          <w:numId w:val="21"/>
        </w:numPr>
      </w:pPr>
      <w:r>
        <w:t>Edit details – allow the user to edit all the details kept on the database</w:t>
      </w:r>
    </w:p>
    <w:p w:rsidR="000E5159" w:rsidRDefault="000E5159" w:rsidP="000E5159">
      <w:pPr>
        <w:pStyle w:val="ListParagraph"/>
        <w:numPr>
          <w:ilvl w:val="0"/>
          <w:numId w:val="21"/>
        </w:numPr>
      </w:pPr>
      <w:r>
        <w:t>JS Validate  – to client side validate the form on the page</w:t>
      </w:r>
    </w:p>
    <w:p w:rsidR="000E5159" w:rsidRDefault="000E5159" w:rsidP="000E5159">
      <w:pPr>
        <w:pStyle w:val="ListParagraph"/>
        <w:numPr>
          <w:ilvl w:val="0"/>
          <w:numId w:val="21"/>
        </w:numPr>
      </w:pPr>
      <w:r>
        <w:t>Write and save details – save the updated details to the database</w:t>
      </w:r>
    </w:p>
    <w:p w:rsidR="000E5159" w:rsidRDefault="000E5159" w:rsidP="007142B8">
      <w:pPr>
        <w:pStyle w:val="Heading41"/>
        <w:tabs>
          <w:tab w:val="left" w:pos="6825"/>
        </w:tabs>
        <w:ind w:firstLine="360"/>
      </w:pPr>
      <w:r>
        <w:t xml:space="preserve">2.2.2.5. Significant classes in the View Program </w:t>
      </w:r>
      <w:r w:rsidR="007142B8">
        <w:tab/>
      </w:r>
    </w:p>
    <w:p w:rsidR="000E5159" w:rsidRDefault="000E5159" w:rsidP="000E5159">
      <w:pPr>
        <w:pStyle w:val="ListParagraph"/>
        <w:numPr>
          <w:ilvl w:val="0"/>
          <w:numId w:val="22"/>
        </w:numPr>
      </w:pPr>
      <w:r>
        <w:t>Open DB Connection– open the database pages needed – reserves, species occurrence, species</w:t>
      </w:r>
    </w:p>
    <w:p w:rsidR="000E5159" w:rsidRDefault="000E5159" w:rsidP="000E5159">
      <w:pPr>
        <w:pStyle w:val="ListParagraph"/>
        <w:numPr>
          <w:ilvl w:val="0"/>
          <w:numId w:val="22"/>
        </w:numPr>
      </w:pPr>
      <w:r>
        <w:t>Print all data – print out all data in a table</w:t>
      </w:r>
    </w:p>
    <w:p w:rsidR="000E5159" w:rsidRDefault="000E5159" w:rsidP="000E5159">
      <w:pPr>
        <w:pStyle w:val="ListParagraph"/>
        <w:numPr>
          <w:ilvl w:val="0"/>
          <w:numId w:val="22"/>
        </w:numPr>
      </w:pPr>
      <w:r>
        <w:t>Filter to each reserve – enable a drop down menu filter to see only one reserve at a time</w:t>
      </w:r>
    </w:p>
    <w:p w:rsidR="000E5159" w:rsidRDefault="000E5159" w:rsidP="000E5159">
      <w:pPr>
        <w:pStyle w:val="ListParagraph"/>
        <w:numPr>
          <w:ilvl w:val="0"/>
          <w:numId w:val="22"/>
        </w:numPr>
      </w:pPr>
      <w:r>
        <w:t>Order by Latin name alphabetical – the table will automatically be ordered alphabetically by Latin name</w:t>
      </w:r>
    </w:p>
    <w:p w:rsidR="0088462E" w:rsidRPr="00E515D7" w:rsidRDefault="000E5159" w:rsidP="000E5159">
      <w:pPr>
        <w:pStyle w:val="ListParagraph"/>
        <w:numPr>
          <w:ilvl w:val="0"/>
          <w:numId w:val="22"/>
        </w:numPr>
      </w:pPr>
      <w:r>
        <w:t>Re order by date, recorder, abundance – filters using radio buttons to re order by date, recorder name or abundance</w:t>
      </w:r>
    </w:p>
    <w:p w:rsidR="000E5159" w:rsidRDefault="000E5159" w:rsidP="000E5159">
      <w:pPr>
        <w:pStyle w:val="Heading41"/>
        <w:ind w:firstLine="360"/>
      </w:pPr>
      <w:r>
        <w:t xml:space="preserve">2.2.2.6. Significant classes in the New Program </w:t>
      </w:r>
    </w:p>
    <w:p w:rsidR="000E5159" w:rsidRDefault="000E5159" w:rsidP="000E5159">
      <w:pPr>
        <w:pStyle w:val="ListParagraph"/>
        <w:numPr>
          <w:ilvl w:val="0"/>
          <w:numId w:val="23"/>
        </w:numPr>
      </w:pPr>
      <w:r>
        <w:t>Open DB connection– open the reserve table</w:t>
      </w:r>
    </w:p>
    <w:p w:rsidR="000E5159" w:rsidRDefault="000E5159" w:rsidP="000E5159">
      <w:pPr>
        <w:pStyle w:val="ListParagraph"/>
        <w:numPr>
          <w:ilvl w:val="0"/>
          <w:numId w:val="23"/>
        </w:numPr>
      </w:pPr>
      <w:r>
        <w:t>Name, location (OS grid), text description form – a form to enter the needed information</w:t>
      </w:r>
    </w:p>
    <w:p w:rsidR="000E5159" w:rsidRDefault="000E5159" w:rsidP="000E5159">
      <w:pPr>
        <w:pStyle w:val="ListParagraph"/>
        <w:numPr>
          <w:ilvl w:val="0"/>
          <w:numId w:val="23"/>
        </w:numPr>
      </w:pPr>
      <w:r>
        <w:lastRenderedPageBreak/>
        <w:t>Delete – drop down menu of reserves to choose and delete from</w:t>
      </w:r>
    </w:p>
    <w:p w:rsidR="000E5159" w:rsidRDefault="000E5159" w:rsidP="000E5159">
      <w:pPr>
        <w:pStyle w:val="ListParagraph"/>
        <w:numPr>
          <w:ilvl w:val="0"/>
          <w:numId w:val="23"/>
        </w:numPr>
      </w:pPr>
      <w:r>
        <w:t>JS Validate – to client side validate the input from the form</w:t>
      </w:r>
    </w:p>
    <w:p w:rsidR="000E5159" w:rsidRDefault="000E5159" w:rsidP="000E5159">
      <w:pPr>
        <w:pStyle w:val="ListParagraph"/>
        <w:numPr>
          <w:ilvl w:val="0"/>
          <w:numId w:val="23"/>
        </w:numPr>
      </w:pPr>
      <w:r>
        <w:t>Send data to DB($_POST) – send the entered form inputs to the database</w:t>
      </w:r>
    </w:p>
    <w:p w:rsidR="000E5159" w:rsidRDefault="000E5159" w:rsidP="000E5159">
      <w:pPr>
        <w:pStyle w:val="ListParagraph"/>
        <w:numPr>
          <w:ilvl w:val="0"/>
          <w:numId w:val="23"/>
        </w:numPr>
      </w:pPr>
      <w:r>
        <w:t>Write to DB and save to reserve table – write the inserted data into the necessary fields and save the new or updated records</w:t>
      </w:r>
    </w:p>
    <w:p w:rsidR="000E5159" w:rsidRPr="00E515D7" w:rsidRDefault="000E5159" w:rsidP="000E5159">
      <w:pPr>
        <w:pStyle w:val="ListParagraph"/>
        <w:numPr>
          <w:ilvl w:val="0"/>
          <w:numId w:val="23"/>
        </w:numPr>
      </w:pPr>
      <w:r>
        <w:t>Boolean true/false if any reserve with same name/ OS grid exists – if already exists throw error message if not show reserve created/updated/deleted message</w:t>
      </w:r>
    </w:p>
    <w:p w:rsidR="000E5159" w:rsidRPr="00A3104B" w:rsidRDefault="000E5159" w:rsidP="000E5159">
      <w:pPr>
        <w:pStyle w:val="Heading41"/>
        <w:ind w:firstLine="360"/>
        <w:rPr>
          <w:lang w:val="fr-FR"/>
        </w:rPr>
      </w:pPr>
      <w:r>
        <w:rPr>
          <w:lang w:val="fr-FR"/>
        </w:rPr>
        <w:t xml:space="preserve">2.2.2.7. </w:t>
      </w:r>
      <w:r w:rsidRPr="000C32E1">
        <w:t>Significant</w:t>
      </w:r>
      <w:r w:rsidRPr="00A3104B">
        <w:rPr>
          <w:lang w:val="fr-FR"/>
        </w:rPr>
        <w:t xml:space="preserve"> support classes </w:t>
      </w:r>
    </w:p>
    <w:p w:rsidR="000E5159" w:rsidRDefault="000E5159" w:rsidP="000E5159">
      <w:pPr>
        <w:pStyle w:val="ListParagraph"/>
        <w:numPr>
          <w:ilvl w:val="0"/>
          <w:numId w:val="24"/>
        </w:numPr>
      </w:pPr>
      <w:r w:rsidRPr="398237D4">
        <w:t>Main.css – This will be the main Cascading Style Sheet for the design of the website.</w:t>
      </w:r>
    </w:p>
    <w:p w:rsidR="000E5159" w:rsidRDefault="000E5159" w:rsidP="000E5159">
      <w:pPr>
        <w:pStyle w:val="ListParagraph"/>
        <w:numPr>
          <w:ilvl w:val="0"/>
          <w:numId w:val="24"/>
        </w:numPr>
      </w:pPr>
      <w:r>
        <w:t>Validation.js – This will be the file with all the JavaScript validation functions which will apply to any form field entered by the user.</w:t>
      </w:r>
    </w:p>
    <w:p w:rsidR="000E5159" w:rsidRPr="000E5159" w:rsidRDefault="000E5159" w:rsidP="000E5159">
      <w:pPr>
        <w:pStyle w:val="ListParagraph"/>
        <w:numPr>
          <w:ilvl w:val="0"/>
          <w:numId w:val="24"/>
        </w:numPr>
        <w:rPr>
          <w:lang w:val="fr-FR"/>
        </w:rPr>
      </w:pPr>
      <w:r>
        <w:t>Filterfunctions.php – this will be the file with the filtering functions in which will be called and used by the view.php file.</w:t>
      </w:r>
    </w:p>
    <w:p w:rsidR="002F6A69" w:rsidRDefault="002F6A69" w:rsidP="002F6A69">
      <w:pPr>
        <w:pStyle w:val="Heading2"/>
        <w:numPr>
          <w:ilvl w:val="1"/>
          <w:numId w:val="12"/>
        </w:numPr>
      </w:pPr>
      <w:bookmarkStart w:id="15" w:name="_Toc405536160"/>
      <w:r>
        <w:t>Mapping from Requirements to Classes</w:t>
      </w:r>
      <w:bookmarkEnd w:id="15"/>
      <w:r>
        <w:t xml:space="preserve"> </w:t>
      </w:r>
    </w:p>
    <w:tbl>
      <w:tblPr>
        <w:tblStyle w:val="TableGrid"/>
        <w:tblW w:w="0" w:type="auto"/>
        <w:tblLook w:val="04A0" w:firstRow="1" w:lastRow="0" w:firstColumn="1" w:lastColumn="0" w:noHBand="0" w:noVBand="1"/>
      </w:tblPr>
      <w:tblGrid>
        <w:gridCol w:w="4508"/>
        <w:gridCol w:w="4508"/>
      </w:tblGrid>
      <w:tr w:rsidR="0088462E" w:rsidTr="0088462E">
        <w:tc>
          <w:tcPr>
            <w:tcW w:w="4508" w:type="dxa"/>
          </w:tcPr>
          <w:p w:rsidR="0088462E" w:rsidRPr="0088462E" w:rsidRDefault="0088462E" w:rsidP="0088462E">
            <w:r w:rsidRPr="0088462E">
              <w:t>Requirements</w:t>
            </w:r>
          </w:p>
        </w:tc>
        <w:tc>
          <w:tcPr>
            <w:tcW w:w="4508" w:type="dxa"/>
          </w:tcPr>
          <w:p w:rsidR="0088462E" w:rsidRPr="0088462E" w:rsidRDefault="0088462E" w:rsidP="0088462E">
            <w:r w:rsidRPr="0088462E">
              <w:t>Class Providing Requirements</w:t>
            </w:r>
          </w:p>
        </w:tc>
      </w:tr>
      <w:tr w:rsidR="0088462E" w:rsidTr="0088462E">
        <w:tc>
          <w:tcPr>
            <w:tcW w:w="4508" w:type="dxa"/>
          </w:tcPr>
          <w:p w:rsidR="0088462E" w:rsidRPr="0088462E" w:rsidRDefault="0088462E" w:rsidP="0088462E">
            <w:r w:rsidRPr="0088462E">
              <w:t>FR1 and FR2</w:t>
            </w:r>
          </w:p>
        </w:tc>
        <w:tc>
          <w:tcPr>
            <w:tcW w:w="4508" w:type="dxa"/>
          </w:tcPr>
          <w:p w:rsidR="0088462E" w:rsidRPr="0088462E" w:rsidRDefault="0088462E" w:rsidP="0088462E">
            <w:r w:rsidRPr="0088462E">
              <w:rPr>
                <w:color w:val="000000"/>
              </w:rPr>
              <w:t>Recording, login Checker</w:t>
            </w:r>
          </w:p>
        </w:tc>
      </w:tr>
      <w:tr w:rsidR="0088462E" w:rsidTr="0088462E">
        <w:tc>
          <w:tcPr>
            <w:tcW w:w="4508" w:type="dxa"/>
          </w:tcPr>
          <w:p w:rsidR="0088462E" w:rsidRPr="0088462E" w:rsidRDefault="0088462E" w:rsidP="0088462E">
            <w:r w:rsidRPr="0088462E">
              <w:t>FR3 and FR4</w:t>
            </w:r>
          </w:p>
        </w:tc>
        <w:tc>
          <w:tcPr>
            <w:tcW w:w="4508" w:type="dxa"/>
          </w:tcPr>
          <w:p w:rsidR="0088462E" w:rsidRPr="0088462E" w:rsidRDefault="0088462E" w:rsidP="0088462E">
            <w:r w:rsidRPr="0088462E">
              <w:rPr>
                <w:color w:val="000000"/>
              </w:rPr>
              <w:t>Record, Recording, Author</w:t>
            </w:r>
          </w:p>
        </w:tc>
      </w:tr>
      <w:tr w:rsidR="0088462E" w:rsidTr="0088462E">
        <w:tc>
          <w:tcPr>
            <w:tcW w:w="4508" w:type="dxa"/>
          </w:tcPr>
          <w:p w:rsidR="0088462E" w:rsidRPr="0088462E" w:rsidRDefault="0088462E" w:rsidP="0088462E">
            <w:r w:rsidRPr="0088462E">
              <w:t>FR5</w:t>
            </w:r>
          </w:p>
        </w:tc>
        <w:tc>
          <w:tcPr>
            <w:tcW w:w="4508" w:type="dxa"/>
          </w:tcPr>
          <w:p w:rsidR="0088462E" w:rsidRPr="0088462E" w:rsidRDefault="0088462E" w:rsidP="0088462E">
            <w:r w:rsidRPr="0088462E">
              <w:rPr>
                <w:color w:val="000000"/>
              </w:rPr>
              <w:t>Record, Recording, Author</w:t>
            </w:r>
          </w:p>
        </w:tc>
      </w:tr>
      <w:tr w:rsidR="0088462E" w:rsidTr="0088462E">
        <w:tc>
          <w:tcPr>
            <w:tcW w:w="4508" w:type="dxa"/>
          </w:tcPr>
          <w:p w:rsidR="0088462E" w:rsidRPr="0088462E" w:rsidRDefault="0088462E" w:rsidP="0088462E">
            <w:r w:rsidRPr="0088462E">
              <w:t>FR6</w:t>
            </w:r>
          </w:p>
        </w:tc>
        <w:tc>
          <w:tcPr>
            <w:tcW w:w="4508" w:type="dxa"/>
          </w:tcPr>
          <w:p w:rsidR="0088462E" w:rsidRPr="0088462E" w:rsidRDefault="0088462E" w:rsidP="0088462E">
            <w:r w:rsidRPr="0088462E">
              <w:rPr>
                <w:color w:val="000000"/>
              </w:rPr>
              <w:t>Connection, Server, Sync, local</w:t>
            </w:r>
          </w:p>
        </w:tc>
      </w:tr>
      <w:tr w:rsidR="0088462E" w:rsidTr="0088462E">
        <w:tc>
          <w:tcPr>
            <w:tcW w:w="4508" w:type="dxa"/>
          </w:tcPr>
          <w:p w:rsidR="0088462E" w:rsidRPr="0088462E" w:rsidRDefault="0088462E" w:rsidP="0088462E">
            <w:r w:rsidRPr="0088462E">
              <w:t>FR7</w:t>
            </w:r>
          </w:p>
        </w:tc>
        <w:tc>
          <w:tcPr>
            <w:tcW w:w="4508" w:type="dxa"/>
          </w:tcPr>
          <w:p w:rsidR="0088462E" w:rsidRPr="0088462E" w:rsidRDefault="0088462E" w:rsidP="0088462E">
            <w:r w:rsidRPr="0088462E">
              <w:rPr>
                <w:color w:val="000000"/>
              </w:rPr>
              <w:t>Sync, Connection, Server, local</w:t>
            </w:r>
          </w:p>
        </w:tc>
      </w:tr>
      <w:tr w:rsidR="0088462E" w:rsidTr="0088462E">
        <w:tc>
          <w:tcPr>
            <w:tcW w:w="4508" w:type="dxa"/>
          </w:tcPr>
          <w:p w:rsidR="0088462E" w:rsidRPr="0088462E" w:rsidRDefault="0088462E" w:rsidP="0088462E">
            <w:r w:rsidRPr="0088462E">
              <w:t>FR8</w:t>
            </w:r>
          </w:p>
        </w:tc>
        <w:tc>
          <w:tcPr>
            <w:tcW w:w="4508" w:type="dxa"/>
          </w:tcPr>
          <w:p w:rsidR="0088462E" w:rsidRPr="0088462E" w:rsidRDefault="0088462E" w:rsidP="0088462E">
            <w:r w:rsidRPr="0088462E">
              <w:rPr>
                <w:color w:val="000000"/>
              </w:rPr>
              <w:t>Open DB connection, Name, location (OS grid), Delete, Write to DB</w:t>
            </w:r>
          </w:p>
        </w:tc>
      </w:tr>
      <w:tr w:rsidR="0088462E" w:rsidTr="0088462E">
        <w:tc>
          <w:tcPr>
            <w:tcW w:w="4508" w:type="dxa"/>
          </w:tcPr>
          <w:p w:rsidR="0088462E" w:rsidRPr="0088462E" w:rsidRDefault="0088462E" w:rsidP="0088462E">
            <w:r w:rsidRPr="0088462E">
              <w:t>FR9</w:t>
            </w:r>
          </w:p>
        </w:tc>
        <w:tc>
          <w:tcPr>
            <w:tcW w:w="4508" w:type="dxa"/>
          </w:tcPr>
          <w:p w:rsidR="0088462E" w:rsidRPr="0088462E" w:rsidRDefault="0088462E" w:rsidP="0088462E">
            <w:r w:rsidRPr="0088462E">
              <w:rPr>
                <w:color w:val="000000"/>
              </w:rPr>
              <w:t>Open DB Connection, Print all Data, Filter to reserve</w:t>
            </w:r>
          </w:p>
        </w:tc>
      </w:tr>
    </w:tbl>
    <w:p w:rsidR="0088462E" w:rsidRPr="0088462E" w:rsidRDefault="0088462E" w:rsidP="0088462E"/>
    <w:p w:rsidR="000E5159" w:rsidRDefault="000E5159" w:rsidP="000E5159"/>
    <w:p w:rsidR="000E5159" w:rsidRDefault="000E5159" w:rsidP="000E5159"/>
    <w:p w:rsidR="000E5159" w:rsidRDefault="000E5159" w:rsidP="000E5159"/>
    <w:p w:rsidR="000E5159" w:rsidRDefault="000E5159" w:rsidP="000E5159"/>
    <w:p w:rsidR="000E5159" w:rsidRDefault="000E5159" w:rsidP="000E5159"/>
    <w:p w:rsidR="00CD7551" w:rsidRDefault="00CD7551" w:rsidP="000E5159">
      <w:pPr>
        <w:sectPr w:rsidR="00CD7551" w:rsidSect="00403EE8">
          <w:headerReference w:type="default" r:id="rId9"/>
          <w:footerReference w:type="default" r:id="rId10"/>
          <w:headerReference w:type="first" r:id="rId11"/>
          <w:pgSz w:w="11906" w:h="16838"/>
          <w:pgMar w:top="1440" w:right="1440" w:bottom="1440" w:left="1440" w:header="708" w:footer="709" w:gutter="0"/>
          <w:cols w:space="708"/>
          <w:titlePg/>
          <w:docGrid w:linePitch="360"/>
        </w:sectPr>
      </w:pPr>
    </w:p>
    <w:p w:rsidR="002F6A69" w:rsidRDefault="00B04BC5" w:rsidP="002F6A69">
      <w:pPr>
        <w:pStyle w:val="Heading1"/>
      </w:pPr>
      <w:bookmarkStart w:id="16" w:name="_Toc405536161"/>
      <w:r>
        <w:lastRenderedPageBreak/>
        <w:t>D</w:t>
      </w:r>
      <w:r w:rsidR="002F6A69">
        <w:t>ependency Description</w:t>
      </w:r>
      <w:bookmarkEnd w:id="16"/>
      <w:r w:rsidR="002F6A69">
        <w:t xml:space="preserve"> </w:t>
      </w:r>
    </w:p>
    <w:p w:rsidR="00124CCA" w:rsidRDefault="002F6A69" w:rsidP="00124CCA">
      <w:pPr>
        <w:pStyle w:val="Heading2"/>
        <w:numPr>
          <w:ilvl w:val="1"/>
          <w:numId w:val="12"/>
        </w:numPr>
      </w:pPr>
      <w:bookmarkStart w:id="17" w:name="_Toc405536162"/>
      <w:r>
        <w:t>Component Diagrams</w:t>
      </w:r>
      <w:bookmarkEnd w:id="17"/>
    </w:p>
    <w:p w:rsidR="00124CCA" w:rsidRDefault="00124CCA" w:rsidP="00124CCA">
      <w:pPr>
        <w:pStyle w:val="Heading3"/>
        <w:numPr>
          <w:ilvl w:val="2"/>
          <w:numId w:val="12"/>
        </w:numPr>
      </w:pPr>
      <w:bookmarkStart w:id="18" w:name="_Toc405536163"/>
      <w:r>
        <w:t>Database</w:t>
      </w:r>
      <w:bookmarkEnd w:id="18"/>
      <w:r>
        <w:t xml:space="preserve"> </w:t>
      </w:r>
    </w:p>
    <w:p w:rsidR="00124CCA" w:rsidRPr="00124CCA" w:rsidRDefault="00B04BC5" w:rsidP="00124CCA">
      <w:r>
        <w:rPr>
          <w:noProof/>
          <w:lang w:eastAsia="en-GB"/>
        </w:rPr>
        <w:drawing>
          <wp:anchor distT="0" distB="0" distL="114300" distR="114300" simplePos="0" relativeHeight="251658240" behindDoc="0" locked="0" layoutInCell="1" allowOverlap="1" wp14:anchorId="6454C881" wp14:editId="239CEBD6">
            <wp:simplePos x="0" y="0"/>
            <wp:positionH relativeFrom="column">
              <wp:posOffset>192405</wp:posOffset>
            </wp:positionH>
            <wp:positionV relativeFrom="paragraph">
              <wp:posOffset>54610</wp:posOffset>
            </wp:positionV>
            <wp:extent cx="7675880" cy="4550410"/>
            <wp:effectExtent l="0" t="0" r="127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75880" cy="4550410"/>
                    </a:xfrm>
                    <a:prstGeom prst="rect">
                      <a:avLst/>
                    </a:prstGeom>
                  </pic:spPr>
                </pic:pic>
              </a:graphicData>
            </a:graphic>
            <wp14:sizeRelH relativeFrom="margin">
              <wp14:pctWidth>0</wp14:pctWidth>
            </wp14:sizeRelH>
          </wp:anchor>
        </w:drawing>
      </w:r>
    </w:p>
    <w:p w:rsidR="00ED5295" w:rsidRDefault="00ED5295" w:rsidP="00ED5295">
      <w:pPr>
        <w:pStyle w:val="Heading3"/>
      </w:pPr>
    </w:p>
    <w:p w:rsidR="00ED5295" w:rsidRDefault="00ED5295" w:rsidP="00ED5295"/>
    <w:p w:rsidR="00ED5295" w:rsidRPr="00ED5295" w:rsidRDefault="00ED5295" w:rsidP="00ED5295"/>
    <w:p w:rsidR="00124CCA" w:rsidRDefault="00124CCA" w:rsidP="00124CCA">
      <w:pPr>
        <w:pStyle w:val="Heading3"/>
        <w:numPr>
          <w:ilvl w:val="2"/>
          <w:numId w:val="12"/>
        </w:numPr>
      </w:pPr>
      <w:bookmarkStart w:id="19" w:name="_Toc405536164"/>
      <w:r>
        <w:lastRenderedPageBreak/>
        <w:t>Filter</w:t>
      </w:r>
      <w:bookmarkEnd w:id="19"/>
    </w:p>
    <w:p w:rsidR="00B04BC5" w:rsidRDefault="00ED5295" w:rsidP="00ED5295">
      <w:r>
        <w:rPr>
          <w:noProof/>
          <w:lang w:eastAsia="en-GB"/>
        </w:rPr>
        <w:drawing>
          <wp:inline distT="0" distB="0" distL="0" distR="0" wp14:anchorId="4CD49BD3" wp14:editId="70938015">
            <wp:extent cx="7933346" cy="38260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49601" cy="3833881"/>
                    </a:xfrm>
                    <a:prstGeom prst="rect">
                      <a:avLst/>
                    </a:prstGeom>
                  </pic:spPr>
                </pic:pic>
              </a:graphicData>
            </a:graphic>
          </wp:inline>
        </w:drawing>
      </w:r>
    </w:p>
    <w:p w:rsidR="00B04BC5" w:rsidRPr="00B04BC5" w:rsidRDefault="00B04BC5" w:rsidP="00B04BC5"/>
    <w:p w:rsidR="00B04BC5" w:rsidRPr="00B04BC5" w:rsidRDefault="00B04BC5" w:rsidP="00B04BC5"/>
    <w:p w:rsidR="00B04BC5" w:rsidRPr="00B04BC5" w:rsidRDefault="00B04BC5" w:rsidP="00B04BC5"/>
    <w:p w:rsidR="00B04BC5" w:rsidRDefault="00B04BC5" w:rsidP="00B04BC5"/>
    <w:p w:rsidR="00B04BC5" w:rsidRDefault="00B04BC5" w:rsidP="00B04BC5">
      <w:pPr>
        <w:sectPr w:rsidR="00B04BC5" w:rsidSect="00B04BC5">
          <w:pgSz w:w="16838" w:h="11906" w:orient="landscape"/>
          <w:pgMar w:top="1440" w:right="1440" w:bottom="1440" w:left="1440" w:header="708" w:footer="709" w:gutter="0"/>
          <w:cols w:space="708"/>
          <w:titlePg/>
          <w:docGrid w:linePitch="360"/>
        </w:sectPr>
      </w:pPr>
    </w:p>
    <w:p w:rsidR="00ED5295" w:rsidRPr="00B04BC5" w:rsidRDefault="00ED5295" w:rsidP="00B04BC5"/>
    <w:p w:rsidR="00124CCA" w:rsidRDefault="00124CCA" w:rsidP="00124CCA">
      <w:pPr>
        <w:pStyle w:val="Heading3"/>
        <w:numPr>
          <w:ilvl w:val="2"/>
          <w:numId w:val="12"/>
        </w:numPr>
      </w:pPr>
      <w:bookmarkStart w:id="20" w:name="_Toc405536165"/>
      <w:r>
        <w:t>Data</w:t>
      </w:r>
      <w:bookmarkEnd w:id="20"/>
    </w:p>
    <w:p w:rsidR="00ED5295" w:rsidRDefault="00ED5295" w:rsidP="00ED5295">
      <w:r>
        <w:rPr>
          <w:noProof/>
          <w:lang w:eastAsia="en-GB"/>
        </w:rPr>
        <w:drawing>
          <wp:inline distT="0" distB="0" distL="0" distR="0" wp14:anchorId="2EA0C5FA" wp14:editId="0F92535A">
            <wp:extent cx="5921561" cy="6448927"/>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7203" cy="6455071"/>
                    </a:xfrm>
                    <a:prstGeom prst="rect">
                      <a:avLst/>
                    </a:prstGeom>
                  </pic:spPr>
                </pic:pic>
              </a:graphicData>
            </a:graphic>
          </wp:inline>
        </w:drawing>
      </w:r>
    </w:p>
    <w:p w:rsidR="00ED5295" w:rsidRDefault="00ED5295" w:rsidP="00ED5295">
      <w:pPr>
        <w:tabs>
          <w:tab w:val="left" w:pos="6329"/>
        </w:tabs>
      </w:pPr>
      <w:r>
        <w:tab/>
      </w:r>
    </w:p>
    <w:p w:rsidR="00ED5295" w:rsidRDefault="00ED5295" w:rsidP="00ED5295">
      <w:pPr>
        <w:tabs>
          <w:tab w:val="left" w:pos="6329"/>
        </w:tabs>
      </w:pPr>
    </w:p>
    <w:p w:rsidR="00ED5295" w:rsidRDefault="00ED5295" w:rsidP="00ED5295">
      <w:pPr>
        <w:tabs>
          <w:tab w:val="left" w:pos="6329"/>
        </w:tabs>
      </w:pPr>
    </w:p>
    <w:p w:rsidR="00B04BC5" w:rsidRDefault="00B04BC5" w:rsidP="00ED5295">
      <w:pPr>
        <w:tabs>
          <w:tab w:val="left" w:pos="6329"/>
        </w:tabs>
        <w:sectPr w:rsidR="00B04BC5" w:rsidSect="00B04BC5">
          <w:pgSz w:w="11906" w:h="16838"/>
          <w:pgMar w:top="1440" w:right="1440" w:bottom="1440" w:left="1440" w:header="708" w:footer="709" w:gutter="0"/>
          <w:cols w:space="708"/>
          <w:titlePg/>
          <w:docGrid w:linePitch="360"/>
        </w:sectPr>
      </w:pPr>
    </w:p>
    <w:p w:rsidR="00ED5295" w:rsidRDefault="00ED5295" w:rsidP="00ED5295">
      <w:pPr>
        <w:tabs>
          <w:tab w:val="left" w:pos="6329"/>
        </w:tabs>
      </w:pPr>
    </w:p>
    <w:p w:rsidR="00124CCA" w:rsidRDefault="00124CCA" w:rsidP="00124CCA">
      <w:pPr>
        <w:pStyle w:val="Heading3"/>
        <w:numPr>
          <w:ilvl w:val="2"/>
          <w:numId w:val="12"/>
        </w:numPr>
      </w:pPr>
      <w:bookmarkStart w:id="21" w:name="_Toc405536166"/>
      <w:r>
        <w:t>Data</w:t>
      </w:r>
      <w:r w:rsidR="00EF7D60">
        <w:t xml:space="preserve"> </w:t>
      </w:r>
      <w:r>
        <w:t>Processing</w:t>
      </w:r>
      <w:bookmarkEnd w:id="21"/>
    </w:p>
    <w:p w:rsidR="00ED5295" w:rsidRPr="00ED5295" w:rsidRDefault="00ED5295" w:rsidP="00ED5295">
      <w:r>
        <w:rPr>
          <w:noProof/>
          <w:lang w:eastAsia="en-GB"/>
        </w:rPr>
        <w:drawing>
          <wp:inline distT="0" distB="0" distL="0" distR="0" wp14:anchorId="2F3AC1EF" wp14:editId="1F0E4732">
            <wp:extent cx="8889525" cy="4283242"/>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00019" cy="4288298"/>
                    </a:xfrm>
                    <a:prstGeom prst="rect">
                      <a:avLst/>
                    </a:prstGeom>
                  </pic:spPr>
                </pic:pic>
              </a:graphicData>
            </a:graphic>
          </wp:inline>
        </w:drawing>
      </w:r>
    </w:p>
    <w:p w:rsidR="00124CCA" w:rsidRDefault="00124CCA" w:rsidP="00124CCA">
      <w:pPr>
        <w:pStyle w:val="Heading3"/>
        <w:numPr>
          <w:ilvl w:val="2"/>
          <w:numId w:val="12"/>
        </w:numPr>
      </w:pPr>
      <w:bookmarkStart w:id="22" w:name="_Toc405536167"/>
      <w:r>
        <w:lastRenderedPageBreak/>
        <w:t>Activities</w:t>
      </w:r>
      <w:bookmarkEnd w:id="22"/>
    </w:p>
    <w:p w:rsidR="00ED5295" w:rsidRDefault="00ED5295" w:rsidP="00ED5295">
      <w:r>
        <w:rPr>
          <w:noProof/>
          <w:lang w:eastAsia="en-GB"/>
        </w:rPr>
        <w:drawing>
          <wp:inline distT="0" distB="0" distL="0" distR="0" wp14:anchorId="1418277D" wp14:editId="4F6892DC">
            <wp:extent cx="9117736" cy="4572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3888" cy="4580099"/>
                    </a:xfrm>
                    <a:prstGeom prst="rect">
                      <a:avLst/>
                    </a:prstGeom>
                  </pic:spPr>
                </pic:pic>
              </a:graphicData>
            </a:graphic>
          </wp:inline>
        </w:drawing>
      </w:r>
    </w:p>
    <w:p w:rsidR="00ED5295" w:rsidRDefault="00ED5295" w:rsidP="00ED5295"/>
    <w:p w:rsidR="00ED5295" w:rsidRDefault="00ED5295" w:rsidP="00ED5295"/>
    <w:p w:rsidR="00124CCA" w:rsidRDefault="00124CCA" w:rsidP="00124CCA">
      <w:pPr>
        <w:pStyle w:val="Heading3"/>
        <w:numPr>
          <w:ilvl w:val="2"/>
          <w:numId w:val="12"/>
        </w:numPr>
      </w:pPr>
      <w:bookmarkStart w:id="23" w:name="_Toc405536168"/>
      <w:r>
        <w:lastRenderedPageBreak/>
        <w:t>Website</w:t>
      </w:r>
      <w:bookmarkEnd w:id="23"/>
    </w:p>
    <w:p w:rsidR="00ED5295" w:rsidRPr="00ED5295" w:rsidRDefault="00ED5295" w:rsidP="00ED5295">
      <w:r>
        <w:rPr>
          <w:noProof/>
          <w:lang w:eastAsia="en-GB"/>
        </w:rPr>
        <w:drawing>
          <wp:inline distT="0" distB="0" distL="0" distR="0" wp14:anchorId="564DBE84" wp14:editId="16208737">
            <wp:extent cx="8085370" cy="49329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92379" cy="4937224"/>
                    </a:xfrm>
                    <a:prstGeom prst="rect">
                      <a:avLst/>
                    </a:prstGeom>
                  </pic:spPr>
                </pic:pic>
              </a:graphicData>
            </a:graphic>
          </wp:inline>
        </w:drawing>
      </w:r>
    </w:p>
    <w:p w:rsidR="00B04BC5" w:rsidRDefault="00B04BC5" w:rsidP="00ED5295">
      <w:pPr>
        <w:sectPr w:rsidR="00B04BC5" w:rsidSect="00B04BC5">
          <w:pgSz w:w="16838" w:h="11906" w:orient="landscape"/>
          <w:pgMar w:top="1440" w:right="1440" w:bottom="1440" w:left="1440" w:header="708" w:footer="709" w:gutter="0"/>
          <w:cols w:space="708"/>
          <w:titlePg/>
          <w:docGrid w:linePitch="360"/>
        </w:sectPr>
      </w:pPr>
    </w:p>
    <w:p w:rsidR="002F6A69" w:rsidRDefault="00B04BC5" w:rsidP="002F6A69">
      <w:pPr>
        <w:pStyle w:val="Heading1"/>
      </w:pPr>
      <w:bookmarkStart w:id="24" w:name="_Toc405536169"/>
      <w:r>
        <w:lastRenderedPageBreak/>
        <w:t>I</w:t>
      </w:r>
      <w:r w:rsidR="002F6A69">
        <w:t>nterface Description</w:t>
      </w:r>
      <w:bookmarkEnd w:id="24"/>
    </w:p>
    <w:p w:rsidR="002F6A69" w:rsidRDefault="00827DBA" w:rsidP="00C16B47">
      <w:pPr>
        <w:pStyle w:val="Heading2"/>
        <w:numPr>
          <w:ilvl w:val="1"/>
          <w:numId w:val="12"/>
        </w:numPr>
      </w:pPr>
      <w:bookmarkStart w:id="25" w:name="_Toc405536170"/>
      <w:r>
        <w:t>Data Package Interface</w:t>
      </w:r>
      <w:bookmarkEnd w:id="25"/>
    </w:p>
    <w:p w:rsidR="00827DBA" w:rsidRDefault="00827DBA" w:rsidP="00827DBA">
      <w:r>
        <w:t>package uk.ac.aber.cs221.group11.data;</w:t>
      </w:r>
    </w:p>
    <w:p w:rsidR="00827DBA" w:rsidRDefault="00827DBA" w:rsidP="00827DBA">
      <w:r>
        <w:t>import uk.ac.aber.cs211.group11.settings;</w:t>
      </w:r>
    </w:p>
    <w:p w:rsidR="00827DBA" w:rsidRDefault="00827DBA" w:rsidP="00827DBA">
      <w:r>
        <w:t>import uk.ac.aber.cs211.group11.ui;</w:t>
      </w:r>
    </w:p>
    <w:p w:rsidR="00827DBA" w:rsidRDefault="00827DBA" w:rsidP="00827DBA"/>
    <w:p w:rsidR="00827DBA" w:rsidRDefault="00827DBA" w:rsidP="00827DBA">
      <w:r>
        <w:t>/**</w:t>
      </w:r>
    </w:p>
    <w:p w:rsidR="00827DBA" w:rsidRDefault="00827DBA" w:rsidP="00827DBA">
      <w:r>
        <w:t xml:space="preserve"> * Outline for Datastore class this class holds the details of a session</w:t>
      </w:r>
    </w:p>
    <w:p w:rsidR="00827DBA" w:rsidRDefault="00827DBA" w:rsidP="00827DBA">
      <w:r>
        <w:t xml:space="preserve"> * i.e. It's user, settings, queue</w:t>
      </w:r>
    </w:p>
    <w:p w:rsidR="00827DBA" w:rsidRDefault="00827DBA" w:rsidP="00827DBA">
      <w:r>
        <w:t xml:space="preserve"> */</w:t>
      </w:r>
    </w:p>
    <w:p w:rsidR="00827DBA" w:rsidRDefault="00827DBA" w:rsidP="00827DBA">
      <w:r>
        <w:t>public class DataStore {</w:t>
      </w:r>
    </w:p>
    <w:p w:rsidR="00827DBA" w:rsidRDefault="00827DBA" w:rsidP="00827DBA"/>
    <w:p w:rsidR="00827DBA" w:rsidRDefault="00827DBA" w:rsidP="00827DBA">
      <w:r>
        <w:t xml:space="preserve">  private Author currentUser; //The person currently using the app, used to identify them.</w:t>
      </w:r>
    </w:p>
    <w:p w:rsidR="00827DBA" w:rsidRDefault="00827DBA" w:rsidP="00827DBA">
      <w:r>
        <w:t xml:space="preserve">  private RecordingQueue allRecordings; //Used to manipulate the recordings to be uploaded.</w:t>
      </w:r>
    </w:p>
    <w:p w:rsidR="00827DBA" w:rsidRDefault="00827DBA" w:rsidP="00827DBA">
      <w:r>
        <w:t xml:space="preserve">  private Settings currentSettings; //Holds the users settings, allows manipulation of these. And remembers them.</w:t>
      </w:r>
    </w:p>
    <w:p w:rsidR="00827DBA" w:rsidRDefault="00827DBA" w:rsidP="00827DBA"/>
    <w:p w:rsidR="00827DBA" w:rsidRDefault="00827DBA" w:rsidP="00827DBA">
      <w:r>
        <w:t xml:space="preserve">  /**</w:t>
      </w:r>
    </w:p>
    <w:p w:rsidR="00827DBA" w:rsidRDefault="00827DBA" w:rsidP="00827DBA">
      <w:r>
        <w:t xml:space="preserve">   * Returns the current user.</w:t>
      </w:r>
    </w:p>
    <w:p w:rsidR="00827DBA" w:rsidRDefault="00827DBA" w:rsidP="00827DBA">
      <w:r>
        <w:t xml:space="preserve">   *</w:t>
      </w:r>
    </w:p>
    <w:p w:rsidR="00827DBA" w:rsidRDefault="00827DBA" w:rsidP="00827DBA">
      <w:r>
        <w:t xml:space="preserve">   * @return Author the current user</w:t>
      </w:r>
    </w:p>
    <w:p w:rsidR="00827DBA" w:rsidRDefault="00827DBA" w:rsidP="00827DBA">
      <w:r>
        <w:t xml:space="preserve">   */</w:t>
      </w:r>
    </w:p>
    <w:p w:rsidR="00827DBA" w:rsidRDefault="00827DBA" w:rsidP="00827DBA">
      <w:r>
        <w:t xml:space="preserve">  public Author getCurrentUser();</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A51F5" w:rsidRDefault="008A51F5" w:rsidP="00827DBA"/>
    <w:p w:rsidR="00C81A17" w:rsidRDefault="00C81A17" w:rsidP="00827DBA"/>
    <w:p w:rsidR="00827DBA" w:rsidRDefault="00827DBA" w:rsidP="00827DBA">
      <w:r>
        <w:lastRenderedPageBreak/>
        <w:t xml:space="preserve">  /**</w:t>
      </w:r>
    </w:p>
    <w:p w:rsidR="00827DBA" w:rsidRDefault="00827DBA" w:rsidP="00827DBA">
      <w:r>
        <w:t xml:space="preserve">   * Returns the queue of recordings to be uploaded.</w:t>
      </w:r>
    </w:p>
    <w:p w:rsidR="00827DBA" w:rsidRDefault="00827DBA" w:rsidP="00827DBA">
      <w:r>
        <w:t xml:space="preserve">   *</w:t>
      </w:r>
    </w:p>
    <w:p w:rsidR="00827DBA" w:rsidRDefault="00827DBA" w:rsidP="00827DBA">
      <w:r>
        <w:t xml:space="preserve">   * @return RecordingQueue the queue of recordings to be uploaded</w:t>
      </w:r>
    </w:p>
    <w:p w:rsidR="00827DBA" w:rsidRDefault="00827DBA" w:rsidP="00827DBA">
      <w:r>
        <w:t xml:space="preserve">   */</w:t>
      </w:r>
    </w:p>
    <w:p w:rsidR="00827DBA" w:rsidRDefault="00827DBA" w:rsidP="00827DBA">
      <w:r>
        <w:t xml:space="preserve">  public RecordingQueue getAllRecordings();</w:t>
      </w:r>
    </w:p>
    <w:p w:rsidR="00827DBA" w:rsidRDefault="00827DBA" w:rsidP="00827DBA"/>
    <w:p w:rsidR="00827DBA" w:rsidRDefault="00827DBA" w:rsidP="00827DBA">
      <w:r>
        <w:t xml:space="preserve">  /**</w:t>
      </w:r>
    </w:p>
    <w:p w:rsidR="00827DBA" w:rsidRDefault="00827DBA" w:rsidP="00827DBA">
      <w:r>
        <w:t xml:space="preserve">   * Returns the store of users settings.</w:t>
      </w:r>
    </w:p>
    <w:p w:rsidR="00827DBA" w:rsidRDefault="00827DBA" w:rsidP="00827DBA">
      <w:r>
        <w:t xml:space="preserve">   *</w:t>
      </w:r>
    </w:p>
    <w:p w:rsidR="00827DBA" w:rsidRDefault="00827DBA" w:rsidP="00827DBA">
      <w:r>
        <w:t xml:space="preserve">   * @return Settings the store of the users settings</w:t>
      </w:r>
    </w:p>
    <w:p w:rsidR="00827DBA" w:rsidRDefault="00827DBA" w:rsidP="00827DBA">
      <w:r>
        <w:t xml:space="preserve">   */</w:t>
      </w:r>
    </w:p>
    <w:p w:rsidR="00827DBA" w:rsidRDefault="00827DBA" w:rsidP="00827DBA">
      <w:r>
        <w:t xml:space="preserve">  public Settings getCurrentSettings();</w:t>
      </w:r>
    </w:p>
    <w:p w:rsidR="00827DBA" w:rsidRDefault="00827DBA" w:rsidP="00827DBA"/>
    <w:p w:rsidR="00827DBA" w:rsidRDefault="00827DBA" w:rsidP="00827DBA">
      <w:r>
        <w:t xml:space="preserve">  /**</w:t>
      </w:r>
    </w:p>
    <w:p w:rsidR="00827DBA" w:rsidRDefault="00827DBA" w:rsidP="00827DBA">
      <w:r>
        <w:t xml:space="preserve">   * Overrides the current user with new one.</w:t>
      </w:r>
    </w:p>
    <w:p w:rsidR="00827DBA" w:rsidRDefault="00827DBA" w:rsidP="00827DBA">
      <w:r>
        <w:t xml:space="preserve">   *</w:t>
      </w:r>
    </w:p>
    <w:p w:rsidR="00827DBA" w:rsidRDefault="00827DBA" w:rsidP="00827DBA">
      <w:r>
        <w:t xml:space="preserve">   * @param a the new author to replace the existing one.</w:t>
      </w:r>
    </w:p>
    <w:p w:rsidR="00827DBA" w:rsidRDefault="00827DBA" w:rsidP="00827DBA">
      <w:r>
        <w:t xml:space="preserve">   */</w:t>
      </w:r>
    </w:p>
    <w:p w:rsidR="00827DBA" w:rsidRDefault="00827DBA" w:rsidP="00827DBA">
      <w:r>
        <w:t xml:space="preserve">  public void setCurrentUser(Author a);</w:t>
      </w:r>
    </w:p>
    <w:p w:rsidR="00827DBA" w:rsidRDefault="00827DBA" w:rsidP="00827DBA"/>
    <w:p w:rsidR="00827DBA" w:rsidRDefault="00827DBA" w:rsidP="00827DBA">
      <w:r>
        <w:t xml:space="preserve">  /**</w:t>
      </w:r>
    </w:p>
    <w:p w:rsidR="00827DBA" w:rsidRDefault="00827DBA" w:rsidP="00827DBA">
      <w:r>
        <w:t xml:space="preserve">   * Overrides the current queue of recordings and replaces it with another.</w:t>
      </w:r>
    </w:p>
    <w:p w:rsidR="00827DBA" w:rsidRDefault="00827DBA" w:rsidP="00827DBA">
      <w:r>
        <w:t xml:space="preserve">   *</w:t>
      </w:r>
    </w:p>
    <w:p w:rsidR="00827DBA" w:rsidRDefault="00827DBA" w:rsidP="00827DBA">
      <w:r>
        <w:t xml:space="preserve">   * @param rq the queue which will replace the existing one.</w:t>
      </w:r>
    </w:p>
    <w:p w:rsidR="00827DBA" w:rsidRDefault="00827DBA" w:rsidP="00827DBA">
      <w:r>
        <w:t xml:space="preserve">   */</w:t>
      </w:r>
    </w:p>
    <w:p w:rsidR="00827DBA" w:rsidRDefault="00827DBA" w:rsidP="00827DBA">
      <w:r>
        <w:t xml:space="preserve">  public void setAllRecordings(RecordingQueue rq);</w:t>
      </w:r>
    </w:p>
    <w:p w:rsidR="00827DBA" w:rsidRDefault="00827DBA" w:rsidP="00827DBA"/>
    <w:p w:rsidR="00827DBA" w:rsidRDefault="00827DBA" w:rsidP="00827DBA"/>
    <w:p w:rsidR="00827DBA" w:rsidRDefault="00827DBA" w:rsidP="00827DBA"/>
    <w:p w:rsidR="001452C7" w:rsidRDefault="001452C7" w:rsidP="00827DBA"/>
    <w:p w:rsidR="008A51F5" w:rsidRDefault="008A51F5" w:rsidP="00827DBA"/>
    <w:p w:rsidR="00827DBA" w:rsidRDefault="00827DBA" w:rsidP="00827DBA">
      <w:r>
        <w:lastRenderedPageBreak/>
        <w:t xml:space="preserve">  /**</w:t>
      </w:r>
    </w:p>
    <w:p w:rsidR="00827DBA" w:rsidRDefault="00827DBA" w:rsidP="00827DBA">
      <w:r>
        <w:t xml:space="preserve">  * Overrides the current settings with new ones.</w:t>
      </w:r>
    </w:p>
    <w:p w:rsidR="00827DBA" w:rsidRDefault="00827DBA" w:rsidP="00827DBA">
      <w:r>
        <w:t xml:space="preserve">  *</w:t>
      </w:r>
    </w:p>
    <w:p w:rsidR="00827DBA" w:rsidRDefault="00827DBA" w:rsidP="00827DBA">
      <w:r>
        <w:t xml:space="preserve">  * @param s the new settings to replace the existing ones.</w:t>
      </w:r>
    </w:p>
    <w:p w:rsidR="00827DBA" w:rsidRDefault="00827DBA" w:rsidP="00827DBA">
      <w:r>
        <w:t xml:space="preserve">  */</w:t>
      </w:r>
    </w:p>
    <w:p w:rsidR="00827DBA" w:rsidRDefault="00827DBA" w:rsidP="00827DBA">
      <w:r>
        <w:t xml:space="preserve">  public void setCurrentSettings(Settings s);</w:t>
      </w:r>
    </w:p>
    <w:p w:rsidR="00827DBA" w:rsidRDefault="00827DBA" w:rsidP="00827DBA">
      <w:r>
        <w:t>}</w:t>
      </w:r>
    </w:p>
    <w:p w:rsidR="00827DBA" w:rsidRDefault="00827DBA" w:rsidP="00827DBA"/>
    <w:p w:rsidR="00827DBA" w:rsidRDefault="00827DBA" w:rsidP="00827DBA">
      <w:r>
        <w:t>/**</w:t>
      </w:r>
    </w:p>
    <w:p w:rsidR="00827DBA" w:rsidRDefault="00827DBA" w:rsidP="00827DBA">
      <w:r>
        <w:t xml:space="preserve"> * Outline for a class representing a single recording, not to be confused</w:t>
      </w:r>
    </w:p>
    <w:p w:rsidR="00827DBA" w:rsidRDefault="00827DBA" w:rsidP="00827DBA">
      <w:r>
        <w:t xml:space="preserve"> * with the record itself. This contains the records status and author.</w:t>
      </w:r>
    </w:p>
    <w:p w:rsidR="00827DBA" w:rsidRDefault="00827DBA" w:rsidP="00827DBA">
      <w:r>
        <w:t xml:space="preserve"> */</w:t>
      </w:r>
    </w:p>
    <w:p w:rsidR="00827DBA" w:rsidRDefault="00827DBA" w:rsidP="00827DBA">
      <w:r>
        <w:t>public class Recording {</w:t>
      </w:r>
    </w:p>
    <w:p w:rsidR="00827DBA" w:rsidRDefault="00827DBA" w:rsidP="00827DBA"/>
    <w:p w:rsidR="00827DBA" w:rsidRDefault="00827DBA" w:rsidP="00827DBA">
      <w:r>
        <w:t xml:space="preserve">  private Author author; //Represents the person responsible for the recording.</w:t>
      </w:r>
    </w:p>
    <w:p w:rsidR="00827DBA" w:rsidRDefault="00827DBA" w:rsidP="00827DBA">
      <w:r>
        <w:t xml:space="preserve">  private Record record; //A pointer to the object which represents a recording, this is where its data is (e.g. species, reserve etc.)</w:t>
      </w:r>
    </w:p>
    <w:p w:rsidR="00827DBA" w:rsidRDefault="00827DBA" w:rsidP="00827DBA">
      <w:r>
        <w:t xml:space="preserve">  private Status status; //A value determining whether the recording has been uploaded or is in a queue to be uploaded.</w:t>
      </w:r>
    </w:p>
    <w:p w:rsidR="00827DBA" w:rsidRDefault="00827DBA" w:rsidP="00827DBA"/>
    <w:p w:rsidR="00827DBA" w:rsidRDefault="00827DBA" w:rsidP="00827DBA">
      <w:r>
        <w:t xml:space="preserve">  /**</w:t>
      </w:r>
    </w:p>
    <w:p w:rsidR="00827DBA" w:rsidRDefault="00827DBA" w:rsidP="00827DBA">
      <w:r>
        <w:t xml:space="preserve">   * The constructor method.</w:t>
      </w:r>
    </w:p>
    <w:p w:rsidR="00827DBA" w:rsidRDefault="00827DBA" w:rsidP="00827DBA">
      <w:r>
        <w:t xml:space="preserve">   *</w:t>
      </w:r>
    </w:p>
    <w:p w:rsidR="00827DBA" w:rsidRDefault="00827DBA" w:rsidP="00827DBA">
      <w:r>
        <w:t xml:space="preserve">   * @param a The author responsible for the recording.</w:t>
      </w:r>
    </w:p>
    <w:p w:rsidR="00827DBA" w:rsidRDefault="00827DBA" w:rsidP="00827DBA">
      <w:r>
        <w:t xml:space="preserve">   * @param r The record associated with this recording.</w:t>
      </w:r>
    </w:p>
    <w:p w:rsidR="00827DBA" w:rsidRDefault="00827DBA" w:rsidP="00827DBA">
      <w:r>
        <w:t xml:space="preserve">   * @param s The status of the recording (in the queue or not).</w:t>
      </w:r>
    </w:p>
    <w:p w:rsidR="00827DBA" w:rsidRDefault="00827DBA" w:rsidP="00827DBA">
      <w:r>
        <w:t xml:space="preserve">   */</w:t>
      </w:r>
    </w:p>
    <w:p w:rsidR="00827DBA" w:rsidRDefault="00827DBA" w:rsidP="00827DBA">
      <w:r>
        <w:t xml:space="preserve">  public Recording(Author a, Record r, Status s);</w:t>
      </w:r>
    </w:p>
    <w:p w:rsidR="00827DBA" w:rsidRDefault="00827DBA" w:rsidP="00827DBA"/>
    <w:p w:rsidR="00827DBA" w:rsidRDefault="00827DBA" w:rsidP="00827DBA"/>
    <w:p w:rsidR="00827DBA" w:rsidRDefault="00827DBA" w:rsidP="00827DBA"/>
    <w:p w:rsidR="001452C7" w:rsidRDefault="001452C7" w:rsidP="00827DBA"/>
    <w:p w:rsidR="00827DBA" w:rsidRDefault="00827DBA" w:rsidP="00827DBA">
      <w:r>
        <w:lastRenderedPageBreak/>
        <w:t xml:space="preserve">  /**</w:t>
      </w:r>
    </w:p>
    <w:p w:rsidR="00827DBA" w:rsidRDefault="00827DBA" w:rsidP="00827DBA">
      <w:r>
        <w:t xml:space="preserve">   * Returns the author of this recording.</w:t>
      </w:r>
    </w:p>
    <w:p w:rsidR="00827DBA" w:rsidRDefault="00827DBA" w:rsidP="00827DBA">
      <w:r>
        <w:t xml:space="preserve">   *</w:t>
      </w:r>
    </w:p>
    <w:p w:rsidR="00827DBA" w:rsidRDefault="00827DBA" w:rsidP="00827DBA">
      <w:r>
        <w:t xml:space="preserve">   * @return Author the author of the recording</w:t>
      </w:r>
    </w:p>
    <w:p w:rsidR="00827DBA" w:rsidRDefault="00827DBA" w:rsidP="00827DBA">
      <w:r>
        <w:t xml:space="preserve">   */</w:t>
      </w:r>
    </w:p>
    <w:p w:rsidR="00827DBA" w:rsidRDefault="00827DBA" w:rsidP="00827DBA">
      <w:r>
        <w:t xml:space="preserve">  public Author getAuthor();</w:t>
      </w:r>
    </w:p>
    <w:p w:rsidR="00827DBA" w:rsidRDefault="00827DBA" w:rsidP="00827DBA"/>
    <w:p w:rsidR="00827DBA" w:rsidRDefault="00827DBA" w:rsidP="00827DBA">
      <w:r>
        <w:t xml:space="preserve">  /**</w:t>
      </w:r>
    </w:p>
    <w:p w:rsidR="00827DBA" w:rsidRDefault="00827DBA" w:rsidP="00827DBA">
      <w:r>
        <w:t xml:space="preserve">   * Returns the record associated with this recording.</w:t>
      </w:r>
    </w:p>
    <w:p w:rsidR="00827DBA" w:rsidRDefault="00827DBA" w:rsidP="00827DBA">
      <w:r>
        <w:t xml:space="preserve">   *</w:t>
      </w:r>
    </w:p>
    <w:p w:rsidR="00827DBA" w:rsidRDefault="00827DBA" w:rsidP="00827DBA">
      <w:r>
        <w:t xml:space="preserve">   * @return Record the record associated with this recording</w:t>
      </w:r>
    </w:p>
    <w:p w:rsidR="00827DBA" w:rsidRDefault="00827DBA" w:rsidP="00827DBA">
      <w:r>
        <w:t xml:space="preserve">   */</w:t>
      </w:r>
    </w:p>
    <w:p w:rsidR="00827DBA" w:rsidRDefault="00827DBA" w:rsidP="00827DBA">
      <w:r>
        <w:t xml:space="preserve">  public Record getRecord();</w:t>
      </w:r>
    </w:p>
    <w:p w:rsidR="00827DBA" w:rsidRDefault="00827DBA" w:rsidP="00827DBA"/>
    <w:p w:rsidR="00827DBA" w:rsidRDefault="00827DBA" w:rsidP="00827DBA">
      <w:r>
        <w:t xml:space="preserve">  /**</w:t>
      </w:r>
    </w:p>
    <w:p w:rsidR="00827DBA" w:rsidRDefault="00827DBA" w:rsidP="00827DBA">
      <w:r>
        <w:t xml:space="preserve">   * Returns the status of the recording.</w:t>
      </w:r>
    </w:p>
    <w:p w:rsidR="00827DBA" w:rsidRDefault="00827DBA" w:rsidP="00827DBA">
      <w:r>
        <w:t xml:space="preserve">   *</w:t>
      </w:r>
    </w:p>
    <w:p w:rsidR="00827DBA" w:rsidRDefault="00827DBA" w:rsidP="00827DBA">
      <w:r>
        <w:t xml:space="preserve">   * @return Status the status of this recording</w:t>
      </w:r>
    </w:p>
    <w:p w:rsidR="00827DBA" w:rsidRDefault="00827DBA" w:rsidP="00827DBA">
      <w:r>
        <w:t xml:space="preserve">   */</w:t>
      </w:r>
    </w:p>
    <w:p w:rsidR="00827DBA" w:rsidRDefault="00827DBA" w:rsidP="00827DBA">
      <w:r>
        <w:t xml:space="preserve">  public Status getStatus();</w:t>
      </w:r>
    </w:p>
    <w:p w:rsidR="00827DBA" w:rsidRDefault="00827DBA" w:rsidP="00827DBA"/>
    <w:p w:rsidR="00827DBA" w:rsidRDefault="00827DBA" w:rsidP="00827DBA">
      <w:r>
        <w:t xml:space="preserve">  /**</w:t>
      </w:r>
    </w:p>
    <w:p w:rsidR="00827DBA" w:rsidRDefault="00827DBA" w:rsidP="00827DBA">
      <w:r>
        <w:t xml:space="preserve">   * Overrides the current author with new one.</w:t>
      </w:r>
    </w:p>
    <w:p w:rsidR="00827DBA" w:rsidRDefault="00827DBA" w:rsidP="00827DBA">
      <w:r>
        <w:t xml:space="preserve">   *</w:t>
      </w:r>
    </w:p>
    <w:p w:rsidR="00827DBA" w:rsidRDefault="00827DBA" w:rsidP="00827DBA">
      <w:r>
        <w:t xml:space="preserve">   * @param a the new author to replace the existing one.</w:t>
      </w:r>
    </w:p>
    <w:p w:rsidR="00827DBA" w:rsidRDefault="00827DBA" w:rsidP="00827DBA">
      <w:r>
        <w:t xml:space="preserve">   */</w:t>
      </w:r>
    </w:p>
    <w:p w:rsidR="00827DBA" w:rsidRDefault="00827DBA" w:rsidP="00827DBA">
      <w:r>
        <w:t xml:space="preserve">  public void setAuthor(Author a);</w:t>
      </w:r>
    </w:p>
    <w:p w:rsidR="00827DBA" w:rsidRDefault="00827DBA" w:rsidP="00827DBA"/>
    <w:p w:rsidR="00827DBA" w:rsidRDefault="00827DBA" w:rsidP="00827DBA"/>
    <w:p w:rsidR="00827DBA" w:rsidRDefault="00827DBA" w:rsidP="00827DBA"/>
    <w:p w:rsidR="00827DBA" w:rsidRDefault="00827DBA" w:rsidP="00827DBA"/>
    <w:p w:rsidR="008A51F5" w:rsidRDefault="008A51F5" w:rsidP="00827DBA"/>
    <w:p w:rsidR="00827DBA" w:rsidRDefault="00827DBA" w:rsidP="00827DBA">
      <w:r>
        <w:lastRenderedPageBreak/>
        <w:t xml:space="preserve">  /**</w:t>
      </w:r>
    </w:p>
    <w:p w:rsidR="00827DBA" w:rsidRDefault="00827DBA" w:rsidP="00827DBA">
      <w:r>
        <w:t xml:space="preserve">   * Overrides the current record associated with this recording.</w:t>
      </w:r>
    </w:p>
    <w:p w:rsidR="00827DBA" w:rsidRDefault="00827DBA" w:rsidP="00827DBA">
      <w:r>
        <w:t xml:space="preserve">   *</w:t>
      </w:r>
    </w:p>
    <w:p w:rsidR="00827DBA" w:rsidRDefault="00827DBA" w:rsidP="00827DBA">
      <w:r>
        <w:t xml:space="preserve">   * @param r the record which will replace the existing one.</w:t>
      </w:r>
    </w:p>
    <w:p w:rsidR="00827DBA" w:rsidRDefault="00827DBA" w:rsidP="00827DBA">
      <w:r>
        <w:t xml:space="preserve">   */</w:t>
      </w:r>
    </w:p>
    <w:p w:rsidR="00827DBA" w:rsidRDefault="00827DBA" w:rsidP="00827DBA">
      <w:r>
        <w:t xml:space="preserve">  public void setRecord(Record r);</w:t>
      </w:r>
    </w:p>
    <w:p w:rsidR="00827DBA" w:rsidRDefault="00827DBA" w:rsidP="00827DBA"/>
    <w:p w:rsidR="00827DBA" w:rsidRDefault="00827DBA" w:rsidP="00827DBA">
      <w:r>
        <w:t xml:space="preserve">  /**</w:t>
      </w:r>
    </w:p>
    <w:p w:rsidR="00827DBA" w:rsidRDefault="00827DBA" w:rsidP="00827DBA">
      <w:r>
        <w:t xml:space="preserve">   * Overrides the current status with a new one.</w:t>
      </w:r>
    </w:p>
    <w:p w:rsidR="00827DBA" w:rsidRDefault="00827DBA" w:rsidP="00827DBA">
      <w:r>
        <w:t xml:space="preserve">   *</w:t>
      </w:r>
    </w:p>
    <w:p w:rsidR="00827DBA" w:rsidRDefault="00827DBA" w:rsidP="00827DBA">
      <w:r>
        <w:t xml:space="preserve">   * @param s the new status to replace the existing one.</w:t>
      </w:r>
    </w:p>
    <w:p w:rsidR="00827DBA" w:rsidRDefault="00827DBA" w:rsidP="00827DBA">
      <w:r>
        <w:t xml:space="preserve">   */</w:t>
      </w:r>
    </w:p>
    <w:p w:rsidR="00827DBA" w:rsidRDefault="00827DBA" w:rsidP="00827DBA">
      <w:r>
        <w:t xml:space="preserve">  public void setStatus(Status s);</w:t>
      </w:r>
    </w:p>
    <w:p w:rsidR="00827DBA" w:rsidRDefault="00827DBA" w:rsidP="00827DBA">
      <w:r>
        <w:t>}</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A51F5" w:rsidRDefault="008A51F5" w:rsidP="00827DBA"/>
    <w:p w:rsidR="00827DBA" w:rsidRDefault="00827DBA" w:rsidP="00827DBA">
      <w:r>
        <w:lastRenderedPageBreak/>
        <w:t>/**</w:t>
      </w:r>
    </w:p>
    <w:p w:rsidR="00827DBA" w:rsidRDefault="00827DBA" w:rsidP="00827DBA">
      <w:r>
        <w:t xml:space="preserve"> * Outline for a class representing the data contained in a record.</w:t>
      </w:r>
    </w:p>
    <w:p w:rsidR="00827DBA" w:rsidRDefault="00827DBA" w:rsidP="00827DBA">
      <w:r>
        <w:t xml:space="preserve"> */</w:t>
      </w:r>
    </w:p>
    <w:p w:rsidR="00827DBA" w:rsidRDefault="00827DBA" w:rsidP="00827DBA">
      <w:r>
        <w:t>public class Record{</w:t>
      </w:r>
    </w:p>
    <w:p w:rsidR="00827DBA" w:rsidRDefault="00827DBA" w:rsidP="00827DBA"/>
    <w:p w:rsidR="00827DBA" w:rsidRDefault="00827DBA" w:rsidP="00827DBA">
      <w:r>
        <w:t xml:space="preserve">  private String species; //The name of the species of the specimen.</w:t>
      </w:r>
    </w:p>
    <w:p w:rsidR="00827DBA" w:rsidRDefault="00827DBA" w:rsidP="00827DBA">
      <w:r>
        <w:t xml:space="preserve">  private char abundance; //A character defining the species abundance (D,A,F,O,R).</w:t>
      </w:r>
    </w:p>
    <w:p w:rsidR="00827DBA" w:rsidRDefault="00827DBA" w:rsidP="00827DBA">
      <w:r>
        <w:t xml:space="preserve">  private int longitude; //Position of specimen east/west in degrees.</w:t>
      </w:r>
    </w:p>
    <w:p w:rsidR="00827DBA" w:rsidRDefault="00827DBA" w:rsidP="00827DBA">
      <w:r>
        <w:t xml:space="preserve">  private int latitude; //Position of specimen north/south in degrees.</w:t>
      </w:r>
    </w:p>
    <w:p w:rsidR="00827DBA" w:rsidRDefault="00827DBA" w:rsidP="00827DBA">
      <w:r>
        <w:t xml:space="preserve">  private Reserve reserve; //The reserve where the specimen was found.</w:t>
      </w:r>
    </w:p>
    <w:p w:rsidR="00827DBA" w:rsidRDefault="00827DBA" w:rsidP="00827DBA">
      <w:r>
        <w:t xml:space="preserve">  private String comment; //A comment about the specimen.</w:t>
      </w:r>
    </w:p>
    <w:p w:rsidR="00827DBA" w:rsidRDefault="00827DBA" w:rsidP="00827DBA">
      <w:r>
        <w:t xml:space="preserve">  private Image imageSpecies; //An image of the species.</w:t>
      </w:r>
    </w:p>
    <w:p w:rsidR="00827DBA" w:rsidRDefault="00827DBA" w:rsidP="00827DBA">
      <w:r>
        <w:t xml:space="preserve">  private Image imageScene; //An image of where the specimen was found.</w:t>
      </w:r>
    </w:p>
    <w:p w:rsidR="00827DBA" w:rsidRDefault="00827DBA" w:rsidP="00827DBA"/>
    <w:p w:rsidR="00827DBA" w:rsidRDefault="00827DBA" w:rsidP="00827DBA">
      <w:r>
        <w:t xml:space="preserve">  /**</w:t>
      </w:r>
    </w:p>
    <w:p w:rsidR="00827DBA" w:rsidRDefault="00827DBA" w:rsidP="00827DBA">
      <w:r>
        <w:t xml:space="preserve">   * The constructor method.</w:t>
      </w:r>
    </w:p>
    <w:p w:rsidR="00827DBA" w:rsidRDefault="00827DBA" w:rsidP="00827DBA">
      <w:r>
        <w:t xml:space="preserve">   *</w:t>
      </w:r>
    </w:p>
    <w:p w:rsidR="00827DBA" w:rsidRDefault="00827DBA" w:rsidP="00827DBA">
      <w:r>
        <w:t xml:space="preserve">   * @param species The name of the species of the specimen.</w:t>
      </w:r>
    </w:p>
    <w:p w:rsidR="00827DBA" w:rsidRDefault="00827DBA" w:rsidP="00827DBA">
      <w:r>
        <w:t xml:space="preserve">   * @param abundance A character defining the species abundance (D,A,F,O,R).</w:t>
      </w:r>
    </w:p>
    <w:p w:rsidR="00827DBA" w:rsidRDefault="00827DBA" w:rsidP="00827DBA">
      <w:r>
        <w:t xml:space="preserve">   * @param long Position of specimen east/west in degrees.</w:t>
      </w:r>
    </w:p>
    <w:p w:rsidR="00827DBA" w:rsidRDefault="00827DBA" w:rsidP="00827DBA">
      <w:r>
        <w:t xml:space="preserve">   * @param lat Position of specimen north/south in degrees.</w:t>
      </w:r>
    </w:p>
    <w:p w:rsidR="00827DBA" w:rsidRDefault="00827DBA" w:rsidP="00827DBA">
      <w:r>
        <w:t xml:space="preserve">   * @param iSpecies An image of the species.</w:t>
      </w:r>
    </w:p>
    <w:p w:rsidR="00827DBA" w:rsidRDefault="00827DBA" w:rsidP="00827DBA">
      <w:r>
        <w:t xml:space="preserve">   * @param iScene An image of where the species was found.</w:t>
      </w:r>
    </w:p>
    <w:p w:rsidR="00827DBA" w:rsidRDefault="00827DBA" w:rsidP="00827DBA">
      <w:r>
        <w:t xml:space="preserve">   */</w:t>
      </w:r>
    </w:p>
    <w:p w:rsidR="00827DBA" w:rsidRDefault="00827DBA" w:rsidP="00827DBA">
      <w:r>
        <w:t xml:space="preserve">  public Record(String species, char abundance, int long, int lat, Image iSpecies, Image iScene);</w:t>
      </w:r>
    </w:p>
    <w:p w:rsidR="00827DBA" w:rsidRDefault="00827DBA" w:rsidP="00827DBA"/>
    <w:p w:rsidR="00827DBA" w:rsidRDefault="00827DBA" w:rsidP="00827DBA"/>
    <w:p w:rsidR="00827DBA" w:rsidRDefault="00827DBA" w:rsidP="00827DBA"/>
    <w:p w:rsidR="008A51F5" w:rsidRDefault="008A51F5" w:rsidP="00827DBA"/>
    <w:p w:rsidR="0054322B" w:rsidRDefault="0054322B" w:rsidP="00827DBA"/>
    <w:p w:rsidR="0054322B" w:rsidRDefault="0054322B" w:rsidP="00827DBA"/>
    <w:p w:rsidR="00827DBA" w:rsidRDefault="00827DBA" w:rsidP="00827DBA">
      <w:r>
        <w:lastRenderedPageBreak/>
        <w:t xml:space="preserve">  /**</w:t>
      </w:r>
    </w:p>
    <w:p w:rsidR="00827DBA" w:rsidRDefault="00827DBA" w:rsidP="00827DBA">
      <w:r>
        <w:t xml:space="preserve">   * Returns the name of the species.</w:t>
      </w:r>
    </w:p>
    <w:p w:rsidR="00827DBA" w:rsidRDefault="00827DBA" w:rsidP="00827DBA">
      <w:r>
        <w:t xml:space="preserve">   *</w:t>
      </w:r>
    </w:p>
    <w:p w:rsidR="00827DBA" w:rsidRDefault="00827DBA" w:rsidP="00827DBA">
      <w:r>
        <w:t xml:space="preserve">   * @return String species name of the specimen</w:t>
      </w:r>
    </w:p>
    <w:p w:rsidR="00827DBA" w:rsidRDefault="00827DBA" w:rsidP="00827DBA">
      <w:r>
        <w:t xml:space="preserve">   */</w:t>
      </w:r>
    </w:p>
    <w:p w:rsidR="00827DBA" w:rsidRDefault="00827DBA" w:rsidP="00827DBA">
      <w:r>
        <w:t xml:space="preserve">  public String getSpecies();</w:t>
      </w:r>
    </w:p>
    <w:p w:rsidR="00827DBA" w:rsidRDefault="00827DBA" w:rsidP="00827DBA"/>
    <w:p w:rsidR="00827DBA" w:rsidRDefault="00827DBA" w:rsidP="00827DBA">
      <w:r>
        <w:t xml:space="preserve">  /**</w:t>
      </w:r>
    </w:p>
    <w:p w:rsidR="00827DBA" w:rsidRDefault="00827DBA" w:rsidP="00827DBA">
      <w:r>
        <w:t xml:space="preserve">   * Returns the abundance of the specimen.</w:t>
      </w:r>
    </w:p>
    <w:p w:rsidR="00827DBA" w:rsidRDefault="00827DBA" w:rsidP="00827DBA">
      <w:r>
        <w:t xml:space="preserve">   * D - "Dominant"</w:t>
      </w:r>
    </w:p>
    <w:p w:rsidR="00827DBA" w:rsidRDefault="00827DBA" w:rsidP="00827DBA">
      <w:r>
        <w:t xml:space="preserve">   * A - "Abundant"</w:t>
      </w:r>
    </w:p>
    <w:p w:rsidR="00827DBA" w:rsidRDefault="00827DBA" w:rsidP="00827DBA">
      <w:r>
        <w:t xml:space="preserve">   * F - "Frequent"</w:t>
      </w:r>
    </w:p>
    <w:p w:rsidR="00827DBA" w:rsidRDefault="00827DBA" w:rsidP="00827DBA">
      <w:r>
        <w:t xml:space="preserve">   * O - "Occasional"</w:t>
      </w:r>
    </w:p>
    <w:p w:rsidR="00827DBA" w:rsidRDefault="00827DBA" w:rsidP="00827DBA">
      <w:r>
        <w:t xml:space="preserve">   * R - "Rare"</w:t>
      </w:r>
    </w:p>
    <w:p w:rsidR="00827DBA" w:rsidRDefault="00827DBA" w:rsidP="00827DBA">
      <w:r>
        <w:t xml:space="preserve">   *</w:t>
      </w:r>
    </w:p>
    <w:p w:rsidR="00827DBA" w:rsidRDefault="00827DBA" w:rsidP="00827DBA">
      <w:r>
        <w:t xml:space="preserve">   * @return Char the abundance of the species</w:t>
      </w:r>
    </w:p>
    <w:p w:rsidR="00827DBA" w:rsidRDefault="00827DBA" w:rsidP="00827DBA">
      <w:r>
        <w:t xml:space="preserve">   */</w:t>
      </w:r>
    </w:p>
    <w:p w:rsidR="00827DBA" w:rsidRDefault="00827DBA" w:rsidP="00827DBA">
      <w:r>
        <w:t xml:space="preserve">  public char getAbundance();</w:t>
      </w:r>
    </w:p>
    <w:p w:rsidR="00827DBA" w:rsidRDefault="00827DBA" w:rsidP="00827DBA"/>
    <w:p w:rsidR="00827DBA" w:rsidRDefault="00827DBA" w:rsidP="00827DBA">
      <w:r>
        <w:t xml:space="preserve">  /**</w:t>
      </w:r>
    </w:p>
    <w:p w:rsidR="00827DBA" w:rsidRDefault="00827DBA" w:rsidP="00827DBA">
      <w:r>
        <w:t xml:space="preserve">   * Returns the longitudinal position of the specimen.</w:t>
      </w:r>
    </w:p>
    <w:p w:rsidR="00827DBA" w:rsidRDefault="00827DBA" w:rsidP="00827DBA">
      <w:r>
        <w:t xml:space="preserve">   *</w:t>
      </w:r>
    </w:p>
    <w:p w:rsidR="00827DBA" w:rsidRDefault="00827DBA" w:rsidP="00827DBA">
      <w:r>
        <w:t xml:space="preserve">   * @return int the longitudinal position of the specimen</w:t>
      </w:r>
    </w:p>
    <w:p w:rsidR="00827DBA" w:rsidRDefault="00827DBA" w:rsidP="00827DBA">
      <w:r>
        <w:t xml:space="preserve">   */</w:t>
      </w:r>
    </w:p>
    <w:p w:rsidR="00827DBA" w:rsidRDefault="00827DBA" w:rsidP="00827DBA">
      <w:r>
        <w:t xml:space="preserve">  public int getLongitude();</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A51F5" w:rsidRDefault="008A51F5" w:rsidP="00827DBA"/>
    <w:p w:rsidR="00827DBA" w:rsidRDefault="00827DBA" w:rsidP="00827DBA"/>
    <w:p w:rsidR="00827DBA" w:rsidRDefault="00827DBA" w:rsidP="00827DBA">
      <w:r>
        <w:lastRenderedPageBreak/>
        <w:t xml:space="preserve">  /**</w:t>
      </w:r>
    </w:p>
    <w:p w:rsidR="00827DBA" w:rsidRDefault="00827DBA" w:rsidP="00827DBA">
      <w:r>
        <w:t xml:space="preserve">   * Returns the latitudinal position of the specimen.</w:t>
      </w:r>
    </w:p>
    <w:p w:rsidR="00827DBA" w:rsidRDefault="00827DBA" w:rsidP="00827DBA">
      <w:r>
        <w:t xml:space="preserve">   *</w:t>
      </w:r>
    </w:p>
    <w:p w:rsidR="00827DBA" w:rsidRDefault="00827DBA" w:rsidP="00827DBA">
      <w:r>
        <w:t xml:space="preserve">   * @return int the latitudinal position of the specimen</w:t>
      </w:r>
    </w:p>
    <w:p w:rsidR="00827DBA" w:rsidRDefault="00827DBA" w:rsidP="00827DBA">
      <w:r>
        <w:t xml:space="preserve">   */</w:t>
      </w:r>
    </w:p>
    <w:p w:rsidR="00827DBA" w:rsidRDefault="00827DBA" w:rsidP="00827DBA">
      <w:r>
        <w:t xml:space="preserve">  public int getLatitude();</w:t>
      </w:r>
    </w:p>
    <w:p w:rsidR="00827DBA" w:rsidRDefault="00827DBA" w:rsidP="00827DBA"/>
    <w:p w:rsidR="00827DBA" w:rsidRDefault="00827DBA" w:rsidP="00827DBA">
      <w:r>
        <w:t xml:space="preserve">  /**</w:t>
      </w:r>
    </w:p>
    <w:p w:rsidR="00827DBA" w:rsidRDefault="00827DBA" w:rsidP="00827DBA">
      <w:r>
        <w:t xml:space="preserve">   * Returns the reserve where the specimen was found.</w:t>
      </w:r>
    </w:p>
    <w:p w:rsidR="00827DBA" w:rsidRDefault="00827DBA" w:rsidP="00827DBA">
      <w:r>
        <w:t xml:space="preserve">   *</w:t>
      </w:r>
    </w:p>
    <w:p w:rsidR="00827DBA" w:rsidRDefault="00827DBA" w:rsidP="00827DBA">
      <w:r>
        <w:t xml:space="preserve">   * @return String the reserve where the specimen was found</w:t>
      </w:r>
    </w:p>
    <w:p w:rsidR="00827DBA" w:rsidRDefault="00827DBA" w:rsidP="00827DBA">
      <w:r>
        <w:t xml:space="preserve">   */</w:t>
      </w:r>
    </w:p>
    <w:p w:rsidR="00827DBA" w:rsidRDefault="00827DBA" w:rsidP="00827DBA">
      <w:r>
        <w:t xml:space="preserve">  public String getReserve();</w:t>
      </w:r>
    </w:p>
    <w:p w:rsidR="00827DBA" w:rsidRDefault="00827DBA" w:rsidP="00827DBA"/>
    <w:p w:rsidR="00827DBA" w:rsidRDefault="00827DBA" w:rsidP="00827DBA">
      <w:r>
        <w:t xml:space="preserve">  /**</w:t>
      </w:r>
    </w:p>
    <w:p w:rsidR="00827DBA" w:rsidRDefault="00827DBA" w:rsidP="00827DBA">
      <w:r>
        <w:t xml:space="preserve">   * Returns the comment associated with the record.</w:t>
      </w:r>
    </w:p>
    <w:p w:rsidR="00827DBA" w:rsidRDefault="00827DBA" w:rsidP="00827DBA">
      <w:r>
        <w:t xml:space="preserve">   *</w:t>
      </w:r>
    </w:p>
    <w:p w:rsidR="00827DBA" w:rsidRDefault="00827DBA" w:rsidP="00827DBA">
      <w:r>
        <w:t xml:space="preserve">   * @return String a comment about the record</w:t>
      </w:r>
    </w:p>
    <w:p w:rsidR="00827DBA" w:rsidRDefault="00827DBA" w:rsidP="00827DBA">
      <w:r>
        <w:t xml:space="preserve">   */</w:t>
      </w:r>
    </w:p>
    <w:p w:rsidR="00827DBA" w:rsidRDefault="00827DBA" w:rsidP="00827DBA">
      <w:r>
        <w:t xml:space="preserve">  public String getComment();</w:t>
      </w:r>
    </w:p>
    <w:p w:rsidR="00827DBA" w:rsidRDefault="00827DBA" w:rsidP="00827DBA"/>
    <w:p w:rsidR="00827DBA" w:rsidRDefault="00827DBA" w:rsidP="00827DBA">
      <w:r>
        <w:t xml:space="preserve">  /**</w:t>
      </w:r>
    </w:p>
    <w:p w:rsidR="00827DBA" w:rsidRDefault="00827DBA" w:rsidP="00827DBA">
      <w:r>
        <w:t xml:space="preserve">   * Returns the image of the species.</w:t>
      </w:r>
    </w:p>
    <w:p w:rsidR="00827DBA" w:rsidRDefault="00827DBA" w:rsidP="00827DBA">
      <w:r>
        <w:t xml:space="preserve">   *</w:t>
      </w:r>
    </w:p>
    <w:p w:rsidR="00827DBA" w:rsidRDefault="00827DBA" w:rsidP="00827DBA">
      <w:r>
        <w:t xml:space="preserve">   * @return Image an image of the species</w:t>
      </w:r>
    </w:p>
    <w:p w:rsidR="00827DBA" w:rsidRDefault="00827DBA" w:rsidP="00827DBA">
      <w:r>
        <w:t xml:space="preserve">   */</w:t>
      </w:r>
    </w:p>
    <w:p w:rsidR="00827DBA" w:rsidRDefault="00827DBA" w:rsidP="00827DBA">
      <w:r>
        <w:t xml:space="preserve">  public Image getImageSpecies();</w:t>
      </w:r>
    </w:p>
    <w:p w:rsidR="00827DBA" w:rsidRDefault="00827DBA" w:rsidP="00827DBA"/>
    <w:p w:rsidR="00827DBA" w:rsidRDefault="00827DBA" w:rsidP="00827DBA"/>
    <w:p w:rsidR="00827DBA" w:rsidRDefault="00827DBA" w:rsidP="00827DBA"/>
    <w:p w:rsidR="00827DBA" w:rsidRDefault="00827DBA" w:rsidP="00827DBA"/>
    <w:p w:rsidR="008A51F5" w:rsidRDefault="008A51F5" w:rsidP="00827DBA"/>
    <w:p w:rsidR="00827DBA" w:rsidRDefault="00827DBA" w:rsidP="00827DBA">
      <w:r>
        <w:lastRenderedPageBreak/>
        <w:t xml:space="preserve">  /**</w:t>
      </w:r>
    </w:p>
    <w:p w:rsidR="00827DBA" w:rsidRDefault="00827DBA" w:rsidP="00827DBA">
      <w:r>
        <w:t xml:space="preserve">   * Returns the image of the scene.</w:t>
      </w:r>
    </w:p>
    <w:p w:rsidR="00827DBA" w:rsidRDefault="00827DBA" w:rsidP="00827DBA">
      <w:r>
        <w:t xml:space="preserve">   *</w:t>
      </w:r>
    </w:p>
    <w:p w:rsidR="00827DBA" w:rsidRDefault="00827DBA" w:rsidP="00827DBA">
      <w:r>
        <w:t xml:space="preserve">   * @return Image an image of the scene</w:t>
      </w:r>
    </w:p>
    <w:p w:rsidR="00827DBA" w:rsidRDefault="00827DBA" w:rsidP="00827DBA">
      <w:r>
        <w:t xml:space="preserve">   */</w:t>
      </w:r>
    </w:p>
    <w:p w:rsidR="00827DBA" w:rsidRDefault="00827DBA" w:rsidP="00827DBA">
      <w:r>
        <w:t xml:space="preserve">  public Image getImageScene();</w:t>
      </w:r>
    </w:p>
    <w:p w:rsidR="00827DBA" w:rsidRDefault="00827DBA" w:rsidP="00827DBA"/>
    <w:p w:rsidR="00827DBA" w:rsidRDefault="00827DBA" w:rsidP="00827DBA">
      <w:r>
        <w:t xml:space="preserve">  /**</w:t>
      </w:r>
    </w:p>
    <w:p w:rsidR="00827DBA" w:rsidRDefault="00827DBA" w:rsidP="00827DBA">
      <w:r>
        <w:t xml:space="preserve">   * Overrides the current species with a new one.</w:t>
      </w:r>
    </w:p>
    <w:p w:rsidR="00827DBA" w:rsidRDefault="00827DBA" w:rsidP="00827DBA">
      <w:r>
        <w:t xml:space="preserve">   *</w:t>
      </w:r>
    </w:p>
    <w:p w:rsidR="00827DBA" w:rsidRDefault="00827DBA" w:rsidP="00827DBA">
      <w:r>
        <w:t xml:space="preserve">   * @param s The new species to replace the existing one.</w:t>
      </w:r>
    </w:p>
    <w:p w:rsidR="00827DBA" w:rsidRDefault="00827DBA" w:rsidP="00827DBA">
      <w:r>
        <w:t xml:space="preserve">   */</w:t>
      </w:r>
    </w:p>
    <w:p w:rsidR="00827DBA" w:rsidRDefault="00827DBA" w:rsidP="00827DBA">
      <w:r>
        <w:t xml:space="preserve">  public void setSpecies(String s);</w:t>
      </w:r>
    </w:p>
    <w:p w:rsidR="00827DBA" w:rsidRDefault="00827DBA" w:rsidP="00827DBA"/>
    <w:p w:rsidR="00827DBA" w:rsidRDefault="00827DBA" w:rsidP="00827DBA">
      <w:r>
        <w:t xml:space="preserve">  /**</w:t>
      </w:r>
    </w:p>
    <w:p w:rsidR="00827DBA" w:rsidRDefault="00827DBA" w:rsidP="00827DBA">
      <w:r>
        <w:t xml:space="preserve">   * Overrides the current abundance with a new one.</w:t>
      </w:r>
    </w:p>
    <w:p w:rsidR="00827DBA" w:rsidRDefault="00827DBA" w:rsidP="00827DBA">
      <w:r>
        <w:t xml:space="preserve">   *</w:t>
      </w:r>
    </w:p>
    <w:p w:rsidR="00827DBA" w:rsidRDefault="00827DBA" w:rsidP="00827DBA">
      <w:r>
        <w:t xml:space="preserve">   * @param a The new abundance to replace the existing one.</w:t>
      </w:r>
    </w:p>
    <w:p w:rsidR="00827DBA" w:rsidRDefault="00827DBA" w:rsidP="00827DBA">
      <w:r>
        <w:t xml:space="preserve">   */</w:t>
      </w:r>
    </w:p>
    <w:p w:rsidR="00827DBA" w:rsidRDefault="00827DBA" w:rsidP="00827DBA">
      <w:r>
        <w:t xml:space="preserve">  public void setAbundance(char a);</w:t>
      </w:r>
    </w:p>
    <w:p w:rsidR="00827DBA" w:rsidRDefault="00827DBA" w:rsidP="00827DBA"/>
    <w:p w:rsidR="00827DBA" w:rsidRDefault="00827DBA" w:rsidP="00827DBA">
      <w:r>
        <w:t xml:space="preserve">  /**</w:t>
      </w:r>
    </w:p>
    <w:p w:rsidR="00827DBA" w:rsidRDefault="00827DBA" w:rsidP="00827DBA">
      <w:r>
        <w:t xml:space="preserve">   * Overrides the current longitude with a new one.</w:t>
      </w:r>
    </w:p>
    <w:p w:rsidR="00827DBA" w:rsidRDefault="00827DBA" w:rsidP="00827DBA">
      <w:r>
        <w:t xml:space="preserve">   *</w:t>
      </w:r>
    </w:p>
    <w:p w:rsidR="00827DBA" w:rsidRDefault="00827DBA" w:rsidP="00827DBA">
      <w:r>
        <w:t xml:space="preserve">   * @param long The new longitude to replace the existing one.</w:t>
      </w:r>
    </w:p>
    <w:p w:rsidR="00827DBA" w:rsidRDefault="00827DBA" w:rsidP="00827DBA">
      <w:r>
        <w:t xml:space="preserve">   */</w:t>
      </w:r>
    </w:p>
    <w:p w:rsidR="00827DBA" w:rsidRDefault="00827DBA" w:rsidP="00827DBA">
      <w:r>
        <w:t xml:space="preserve">  public void setLongitude(int long);</w:t>
      </w:r>
    </w:p>
    <w:p w:rsidR="00827DBA" w:rsidRDefault="00827DBA" w:rsidP="00827DBA"/>
    <w:p w:rsidR="00827DBA" w:rsidRDefault="00827DBA" w:rsidP="00827DBA"/>
    <w:p w:rsidR="00827DBA" w:rsidRDefault="00827DBA" w:rsidP="00827DBA"/>
    <w:p w:rsidR="008A51F5" w:rsidRDefault="008A51F5" w:rsidP="00827DBA"/>
    <w:p w:rsidR="00827DBA" w:rsidRDefault="00827DBA" w:rsidP="00827DBA"/>
    <w:p w:rsidR="00827DBA" w:rsidRDefault="00827DBA" w:rsidP="00827DBA">
      <w:r>
        <w:lastRenderedPageBreak/>
        <w:t xml:space="preserve">  /**</w:t>
      </w:r>
    </w:p>
    <w:p w:rsidR="00827DBA" w:rsidRDefault="00827DBA" w:rsidP="00827DBA">
      <w:r>
        <w:t xml:space="preserve">   * Overrides the current latitude with a new one.</w:t>
      </w:r>
    </w:p>
    <w:p w:rsidR="00827DBA" w:rsidRDefault="00827DBA" w:rsidP="00827DBA">
      <w:r>
        <w:t xml:space="preserve">   *</w:t>
      </w:r>
    </w:p>
    <w:p w:rsidR="00827DBA" w:rsidRDefault="00827DBA" w:rsidP="00827DBA">
      <w:r>
        <w:t xml:space="preserve">   * @param lat The new latitude to replace the existing one.</w:t>
      </w:r>
    </w:p>
    <w:p w:rsidR="00827DBA" w:rsidRDefault="00827DBA" w:rsidP="00827DBA">
      <w:r>
        <w:t xml:space="preserve">   */</w:t>
      </w:r>
    </w:p>
    <w:p w:rsidR="00827DBA" w:rsidRDefault="00827DBA" w:rsidP="00827DBA">
      <w:r>
        <w:t xml:space="preserve">  public void setLatitude(int lat);</w:t>
      </w:r>
    </w:p>
    <w:p w:rsidR="00827DBA" w:rsidRDefault="00827DBA" w:rsidP="00827DBA"/>
    <w:p w:rsidR="00827DBA" w:rsidRDefault="00827DBA" w:rsidP="00827DBA">
      <w:r>
        <w:t xml:space="preserve">  /**</w:t>
      </w:r>
    </w:p>
    <w:p w:rsidR="00827DBA" w:rsidRDefault="00827DBA" w:rsidP="00827DBA">
      <w:r>
        <w:t xml:space="preserve">   * Overrides the current reserve with a new one.</w:t>
      </w:r>
    </w:p>
    <w:p w:rsidR="00827DBA" w:rsidRDefault="00827DBA" w:rsidP="00827DBA">
      <w:r>
        <w:t xml:space="preserve">   *</w:t>
      </w:r>
    </w:p>
    <w:p w:rsidR="00827DBA" w:rsidRDefault="00827DBA" w:rsidP="00827DBA">
      <w:r>
        <w:t xml:space="preserve">   * @param r The new reserve to replace the existing one.</w:t>
      </w:r>
    </w:p>
    <w:p w:rsidR="00827DBA" w:rsidRDefault="00827DBA" w:rsidP="00827DBA">
      <w:r>
        <w:t xml:space="preserve">   */</w:t>
      </w:r>
    </w:p>
    <w:p w:rsidR="00827DBA" w:rsidRDefault="00827DBA" w:rsidP="00827DBA">
      <w:r>
        <w:t xml:space="preserve">  public void setReserve(Reserve r);</w:t>
      </w:r>
    </w:p>
    <w:p w:rsidR="00827DBA" w:rsidRDefault="00827DBA" w:rsidP="00827DBA"/>
    <w:p w:rsidR="00827DBA" w:rsidRDefault="00827DBA" w:rsidP="00827DBA">
      <w:r>
        <w:t xml:space="preserve">  /**</w:t>
      </w:r>
    </w:p>
    <w:p w:rsidR="00827DBA" w:rsidRDefault="00827DBA" w:rsidP="00827DBA">
      <w:r>
        <w:t xml:space="preserve">   * Overrides the current comment with a new one.</w:t>
      </w:r>
    </w:p>
    <w:p w:rsidR="00827DBA" w:rsidRDefault="00827DBA" w:rsidP="00827DBA">
      <w:r>
        <w:t xml:space="preserve">   *</w:t>
      </w:r>
    </w:p>
    <w:p w:rsidR="00827DBA" w:rsidRDefault="00827DBA" w:rsidP="00827DBA">
      <w:r>
        <w:t xml:space="preserve">   * @param c The new comment to replace the existing one.</w:t>
      </w:r>
    </w:p>
    <w:p w:rsidR="00827DBA" w:rsidRDefault="00827DBA" w:rsidP="00827DBA">
      <w:r>
        <w:t xml:space="preserve">   */</w:t>
      </w:r>
    </w:p>
    <w:p w:rsidR="00827DBA" w:rsidRDefault="00827DBA" w:rsidP="00827DBA">
      <w:r>
        <w:t xml:space="preserve">  public void setComment(String c);</w:t>
      </w:r>
    </w:p>
    <w:p w:rsidR="00827DBA" w:rsidRDefault="00827DBA" w:rsidP="00827DBA"/>
    <w:p w:rsidR="00827DBA" w:rsidRDefault="00827DBA" w:rsidP="00827DBA">
      <w:r>
        <w:t xml:space="preserve">  /**</w:t>
      </w:r>
    </w:p>
    <w:p w:rsidR="00827DBA" w:rsidRDefault="00827DBA" w:rsidP="00827DBA">
      <w:r>
        <w:t xml:space="preserve">   * Overrides the current species image with a new one.</w:t>
      </w:r>
    </w:p>
    <w:p w:rsidR="00827DBA" w:rsidRDefault="00827DBA" w:rsidP="00827DBA">
      <w:r>
        <w:t xml:space="preserve">   *</w:t>
      </w:r>
    </w:p>
    <w:p w:rsidR="00827DBA" w:rsidRDefault="00827DBA" w:rsidP="00827DBA">
      <w:r>
        <w:t xml:space="preserve">   * @param iSpecies The new species image to replace the existing one.</w:t>
      </w:r>
    </w:p>
    <w:p w:rsidR="00827DBA" w:rsidRDefault="00827DBA" w:rsidP="00827DBA">
      <w:r>
        <w:t xml:space="preserve">   */</w:t>
      </w:r>
    </w:p>
    <w:p w:rsidR="00827DBA" w:rsidRDefault="00827DBA" w:rsidP="00827DBA">
      <w:r>
        <w:t xml:space="preserve">  public void setImageSpecies(Image iSpecies);</w:t>
      </w:r>
    </w:p>
    <w:p w:rsidR="00827DBA" w:rsidRDefault="00827DBA" w:rsidP="00827DBA"/>
    <w:p w:rsidR="00827DBA" w:rsidRDefault="00827DBA" w:rsidP="00827DBA"/>
    <w:p w:rsidR="00827DBA" w:rsidRDefault="00827DBA" w:rsidP="00827DBA"/>
    <w:p w:rsidR="008A51F5" w:rsidRDefault="008A51F5" w:rsidP="00827DBA"/>
    <w:p w:rsidR="00827DBA" w:rsidRDefault="00827DBA" w:rsidP="00827DBA"/>
    <w:p w:rsidR="00827DBA" w:rsidRDefault="00827DBA" w:rsidP="00827DBA">
      <w:r>
        <w:lastRenderedPageBreak/>
        <w:t xml:space="preserve">  /**</w:t>
      </w:r>
    </w:p>
    <w:p w:rsidR="00827DBA" w:rsidRDefault="00827DBA" w:rsidP="00827DBA">
      <w:r>
        <w:t xml:space="preserve">   * Overrides the current scene image with a new one.</w:t>
      </w:r>
    </w:p>
    <w:p w:rsidR="00827DBA" w:rsidRDefault="00827DBA" w:rsidP="00827DBA">
      <w:r>
        <w:t xml:space="preserve">   *</w:t>
      </w:r>
    </w:p>
    <w:p w:rsidR="00827DBA" w:rsidRDefault="00827DBA" w:rsidP="00827DBA">
      <w:r>
        <w:t xml:space="preserve">   * @param iScene The new scene image to replace the existing one.</w:t>
      </w:r>
    </w:p>
    <w:p w:rsidR="00827DBA" w:rsidRDefault="00827DBA" w:rsidP="00827DBA">
      <w:r>
        <w:t xml:space="preserve">   */</w:t>
      </w:r>
    </w:p>
    <w:p w:rsidR="00827DBA" w:rsidRDefault="00827DBA" w:rsidP="00827DBA">
      <w:r>
        <w:t xml:space="preserve">  public void setImageScene(Image iScene);</w:t>
      </w:r>
    </w:p>
    <w:p w:rsidR="00827DBA" w:rsidRDefault="00827DBA" w:rsidP="00827DBA"/>
    <w:p w:rsidR="00827DBA" w:rsidRDefault="00827DBA" w:rsidP="00827DBA">
      <w:r>
        <w:t>}</w:t>
      </w:r>
    </w:p>
    <w:p w:rsidR="00827DBA" w:rsidRDefault="00827DBA" w:rsidP="00827DBA"/>
    <w:p w:rsidR="00827DBA" w:rsidRDefault="00827DBA" w:rsidP="00827DBA">
      <w:r>
        <w:t>/**</w:t>
      </w:r>
    </w:p>
    <w:p w:rsidR="00827DBA" w:rsidRDefault="00827DBA" w:rsidP="00827DBA">
      <w:r>
        <w:t xml:space="preserve"> * Outline for a class representing an Author of a recording.</w:t>
      </w:r>
    </w:p>
    <w:p w:rsidR="00827DBA" w:rsidRDefault="00827DBA" w:rsidP="00827DBA">
      <w:r>
        <w:t xml:space="preserve"> */</w:t>
      </w:r>
    </w:p>
    <w:p w:rsidR="00827DBA" w:rsidRDefault="00827DBA" w:rsidP="00827DBA">
      <w:r>
        <w:t>public class Author{</w:t>
      </w:r>
    </w:p>
    <w:p w:rsidR="00827DBA" w:rsidRDefault="00827DBA" w:rsidP="00827DBA"/>
    <w:p w:rsidR="00827DBA" w:rsidRDefault="00827DBA" w:rsidP="00827DBA">
      <w:r>
        <w:t xml:space="preserve">  private String name; //The name of the author</w:t>
      </w:r>
    </w:p>
    <w:p w:rsidR="00827DBA" w:rsidRDefault="00827DBA" w:rsidP="00827DBA">
      <w:r>
        <w:t xml:space="preserve">  private int phone; //The authors telephone number</w:t>
      </w:r>
    </w:p>
    <w:p w:rsidR="00827DBA" w:rsidRDefault="00827DBA" w:rsidP="00827DBA">
      <w:r>
        <w:t xml:space="preserve">  private String email; //The authors email address</w:t>
      </w:r>
    </w:p>
    <w:p w:rsidR="00827DBA" w:rsidRDefault="00827DBA" w:rsidP="00827DBA">
      <w:r>
        <w:t xml:space="preserve">  private String uid; //The authors user ID</w:t>
      </w:r>
    </w:p>
    <w:p w:rsidR="00827DBA" w:rsidRDefault="00827DBA" w:rsidP="00827DBA"/>
    <w:p w:rsidR="00827DBA" w:rsidRDefault="00827DBA" w:rsidP="00827DBA">
      <w:r>
        <w:t xml:space="preserve">  /**</w:t>
      </w:r>
    </w:p>
    <w:p w:rsidR="00827DBA" w:rsidRDefault="00827DBA" w:rsidP="00827DBA">
      <w:r>
        <w:t xml:space="preserve">   * The constructor method.</w:t>
      </w:r>
    </w:p>
    <w:p w:rsidR="00827DBA" w:rsidRDefault="00827DBA" w:rsidP="00827DBA">
      <w:r>
        <w:t xml:space="preserve">   *</w:t>
      </w:r>
    </w:p>
    <w:p w:rsidR="00827DBA" w:rsidRDefault="00827DBA" w:rsidP="00827DBA">
      <w:r>
        <w:t xml:space="preserve">   * @param name The authors name</w:t>
      </w:r>
    </w:p>
    <w:p w:rsidR="00827DBA" w:rsidRDefault="00827DBA" w:rsidP="00827DBA">
      <w:r>
        <w:t xml:space="preserve">   * @param phone The authors telephone number</w:t>
      </w:r>
    </w:p>
    <w:p w:rsidR="00827DBA" w:rsidRDefault="00827DBA" w:rsidP="00827DBA">
      <w:r>
        <w:t xml:space="preserve">   * @param email The authors email address</w:t>
      </w:r>
    </w:p>
    <w:p w:rsidR="00827DBA" w:rsidRDefault="00827DBA" w:rsidP="00827DBA">
      <w:r>
        <w:t xml:space="preserve">   */</w:t>
      </w:r>
    </w:p>
    <w:p w:rsidR="00827DBA" w:rsidRDefault="00827DBA" w:rsidP="00827DBA">
      <w:r>
        <w:t xml:space="preserve">  public Author(String name, int phone, String email);</w:t>
      </w:r>
    </w:p>
    <w:p w:rsidR="00827DBA" w:rsidRDefault="00827DBA" w:rsidP="00827DBA"/>
    <w:p w:rsidR="00827DBA" w:rsidRDefault="00827DBA" w:rsidP="00827DBA"/>
    <w:p w:rsidR="00827DBA" w:rsidRDefault="00827DBA" w:rsidP="00827DBA"/>
    <w:p w:rsidR="00827DBA" w:rsidRDefault="00827DBA" w:rsidP="00827DBA"/>
    <w:p w:rsidR="008A51F5" w:rsidRDefault="008A51F5" w:rsidP="00827DBA"/>
    <w:p w:rsidR="00827DBA" w:rsidRDefault="00827DBA" w:rsidP="00827DBA">
      <w:r>
        <w:lastRenderedPageBreak/>
        <w:t xml:space="preserve">  /**</w:t>
      </w:r>
    </w:p>
    <w:p w:rsidR="00827DBA" w:rsidRDefault="00827DBA" w:rsidP="00827DBA">
      <w:r>
        <w:t xml:space="preserve">   * Returns the name of the author.</w:t>
      </w:r>
    </w:p>
    <w:p w:rsidR="00827DBA" w:rsidRDefault="00827DBA" w:rsidP="00827DBA">
      <w:r>
        <w:t xml:space="preserve">   *</w:t>
      </w:r>
    </w:p>
    <w:p w:rsidR="00827DBA" w:rsidRDefault="00827DBA" w:rsidP="00827DBA">
      <w:r>
        <w:t xml:space="preserve">   * @return String name of the author</w:t>
      </w:r>
    </w:p>
    <w:p w:rsidR="00827DBA" w:rsidRDefault="00827DBA" w:rsidP="00827DBA">
      <w:r>
        <w:t xml:space="preserve">   */</w:t>
      </w:r>
    </w:p>
    <w:p w:rsidR="00827DBA" w:rsidRDefault="00827DBA" w:rsidP="00827DBA">
      <w:r>
        <w:t xml:space="preserve">  public String getName();</w:t>
      </w:r>
    </w:p>
    <w:p w:rsidR="00827DBA" w:rsidRDefault="00827DBA" w:rsidP="00827DBA"/>
    <w:p w:rsidR="00827DBA" w:rsidRDefault="00827DBA" w:rsidP="00827DBA">
      <w:r>
        <w:t xml:space="preserve">  /**</w:t>
      </w:r>
    </w:p>
    <w:p w:rsidR="00827DBA" w:rsidRDefault="00827DBA" w:rsidP="00827DBA">
      <w:r>
        <w:t xml:space="preserve">   * Returns the phone number of the author.</w:t>
      </w:r>
    </w:p>
    <w:p w:rsidR="00827DBA" w:rsidRDefault="00827DBA" w:rsidP="00827DBA">
      <w:r>
        <w:t xml:space="preserve">   *</w:t>
      </w:r>
    </w:p>
    <w:p w:rsidR="00827DBA" w:rsidRDefault="00827DBA" w:rsidP="00827DBA">
      <w:r>
        <w:t xml:space="preserve">   * @return int the authors phone number</w:t>
      </w:r>
    </w:p>
    <w:p w:rsidR="00827DBA" w:rsidRDefault="00827DBA" w:rsidP="00827DBA">
      <w:r>
        <w:t xml:space="preserve">   */</w:t>
      </w:r>
    </w:p>
    <w:p w:rsidR="00827DBA" w:rsidRDefault="00827DBA" w:rsidP="00827DBA">
      <w:r>
        <w:t xml:space="preserve">  public int getPhone();</w:t>
      </w:r>
    </w:p>
    <w:p w:rsidR="00827DBA" w:rsidRDefault="00827DBA" w:rsidP="00827DBA"/>
    <w:p w:rsidR="00827DBA" w:rsidRDefault="00827DBA" w:rsidP="00827DBA">
      <w:r>
        <w:t xml:space="preserve">  /**</w:t>
      </w:r>
    </w:p>
    <w:p w:rsidR="00827DBA" w:rsidRDefault="00827DBA" w:rsidP="00827DBA">
      <w:r>
        <w:t xml:space="preserve">   * Returns the email address of the author.</w:t>
      </w:r>
    </w:p>
    <w:p w:rsidR="00827DBA" w:rsidRDefault="00827DBA" w:rsidP="00827DBA">
      <w:r>
        <w:t xml:space="preserve">   *</w:t>
      </w:r>
    </w:p>
    <w:p w:rsidR="00827DBA" w:rsidRDefault="00827DBA" w:rsidP="00827DBA">
      <w:r>
        <w:t xml:space="preserve">   * @return String the authors email address</w:t>
      </w:r>
    </w:p>
    <w:p w:rsidR="00827DBA" w:rsidRDefault="00827DBA" w:rsidP="00827DBA">
      <w:r>
        <w:t xml:space="preserve">   */</w:t>
      </w:r>
    </w:p>
    <w:p w:rsidR="00827DBA" w:rsidRDefault="00827DBA" w:rsidP="00827DBA">
      <w:r>
        <w:t xml:space="preserve">  public String getEmail();</w:t>
      </w:r>
    </w:p>
    <w:p w:rsidR="00827DBA" w:rsidRDefault="00827DBA" w:rsidP="00827DBA"/>
    <w:p w:rsidR="00827DBA" w:rsidRDefault="00827DBA" w:rsidP="00827DBA">
      <w:r>
        <w:t xml:space="preserve">  /**</w:t>
      </w:r>
    </w:p>
    <w:p w:rsidR="00827DBA" w:rsidRDefault="00827DBA" w:rsidP="00827DBA">
      <w:r>
        <w:t xml:space="preserve">   * Returns the user ID of the author.</w:t>
      </w:r>
    </w:p>
    <w:p w:rsidR="00827DBA" w:rsidRDefault="00827DBA" w:rsidP="00827DBA">
      <w:r>
        <w:t xml:space="preserve">   *</w:t>
      </w:r>
    </w:p>
    <w:p w:rsidR="00827DBA" w:rsidRDefault="00827DBA" w:rsidP="00827DBA">
      <w:r>
        <w:t xml:space="preserve">   * @return String the authors User ID</w:t>
      </w:r>
    </w:p>
    <w:p w:rsidR="00827DBA" w:rsidRDefault="00827DBA" w:rsidP="00827DBA">
      <w:r>
        <w:t xml:space="preserve">   */</w:t>
      </w:r>
    </w:p>
    <w:p w:rsidR="00827DBA" w:rsidRDefault="00827DBA" w:rsidP="00827DBA">
      <w:r>
        <w:t xml:space="preserve">  public String getUid();</w:t>
      </w:r>
    </w:p>
    <w:p w:rsidR="00827DBA" w:rsidRDefault="00827DBA" w:rsidP="00827DBA"/>
    <w:p w:rsidR="00827DBA" w:rsidRDefault="00827DBA" w:rsidP="00827DBA"/>
    <w:p w:rsidR="008A51F5" w:rsidRDefault="008A51F5" w:rsidP="00827DBA"/>
    <w:p w:rsidR="00827DBA" w:rsidRDefault="00827DBA" w:rsidP="00827DBA"/>
    <w:p w:rsidR="00827DBA" w:rsidRDefault="00827DBA" w:rsidP="00827DBA"/>
    <w:p w:rsidR="00827DBA" w:rsidRDefault="00827DBA" w:rsidP="00827DBA">
      <w:r>
        <w:lastRenderedPageBreak/>
        <w:t xml:space="preserve">  /**</w:t>
      </w:r>
    </w:p>
    <w:p w:rsidR="00827DBA" w:rsidRDefault="00827DBA" w:rsidP="00827DBA">
      <w:r>
        <w:t xml:space="preserve">   * Overrides the current authors name with a new one.</w:t>
      </w:r>
    </w:p>
    <w:p w:rsidR="00827DBA" w:rsidRDefault="00827DBA" w:rsidP="00827DBA">
      <w:r>
        <w:t xml:space="preserve">   *</w:t>
      </w:r>
    </w:p>
    <w:p w:rsidR="00827DBA" w:rsidRDefault="00827DBA" w:rsidP="00827DBA">
      <w:r>
        <w:t xml:space="preserve">   * @param n The new name to replace the existing one.</w:t>
      </w:r>
    </w:p>
    <w:p w:rsidR="00827DBA" w:rsidRDefault="00827DBA" w:rsidP="00827DBA">
      <w:r>
        <w:t xml:space="preserve">   */</w:t>
      </w:r>
    </w:p>
    <w:p w:rsidR="00827DBA" w:rsidRDefault="00827DBA" w:rsidP="00827DBA">
      <w:r>
        <w:t xml:space="preserve">  public void setName(String n);</w:t>
      </w:r>
    </w:p>
    <w:p w:rsidR="00827DBA" w:rsidRDefault="00827DBA" w:rsidP="00827DBA"/>
    <w:p w:rsidR="00827DBA" w:rsidRDefault="00827DBA" w:rsidP="00827DBA">
      <w:r>
        <w:t xml:space="preserve">  /**</w:t>
      </w:r>
    </w:p>
    <w:p w:rsidR="00827DBA" w:rsidRDefault="00827DBA" w:rsidP="00827DBA">
      <w:r>
        <w:t xml:space="preserve">   * Overrides the current authors phone number with a new one.</w:t>
      </w:r>
    </w:p>
    <w:p w:rsidR="00827DBA" w:rsidRDefault="00827DBA" w:rsidP="00827DBA">
      <w:r>
        <w:t xml:space="preserve">   *</w:t>
      </w:r>
    </w:p>
    <w:p w:rsidR="00827DBA" w:rsidRDefault="00827DBA" w:rsidP="00827DBA">
      <w:r>
        <w:t xml:space="preserve">   * @param p The new number to replace the existing one.</w:t>
      </w:r>
    </w:p>
    <w:p w:rsidR="00827DBA" w:rsidRDefault="00827DBA" w:rsidP="00827DBA">
      <w:r>
        <w:t xml:space="preserve">   */</w:t>
      </w:r>
    </w:p>
    <w:p w:rsidR="00827DBA" w:rsidRDefault="00827DBA" w:rsidP="00827DBA">
      <w:r>
        <w:t xml:space="preserve">  public void  setPhone(int p);</w:t>
      </w:r>
    </w:p>
    <w:p w:rsidR="00827DBA" w:rsidRDefault="00827DBA" w:rsidP="00827DBA"/>
    <w:p w:rsidR="00827DBA" w:rsidRDefault="00827DBA" w:rsidP="00827DBA">
      <w:r>
        <w:t xml:space="preserve">  /**</w:t>
      </w:r>
    </w:p>
    <w:p w:rsidR="00827DBA" w:rsidRDefault="00827DBA" w:rsidP="00827DBA">
      <w:r>
        <w:t xml:space="preserve">   * Overrides the current authors email address with a new one.</w:t>
      </w:r>
    </w:p>
    <w:p w:rsidR="00827DBA" w:rsidRDefault="00827DBA" w:rsidP="00827DBA">
      <w:r>
        <w:t xml:space="preserve">   *</w:t>
      </w:r>
    </w:p>
    <w:p w:rsidR="00827DBA" w:rsidRDefault="00827DBA" w:rsidP="00827DBA">
      <w:r>
        <w:t xml:space="preserve">   * @param e The new email address to replace the existing one.</w:t>
      </w:r>
    </w:p>
    <w:p w:rsidR="00827DBA" w:rsidRDefault="00827DBA" w:rsidP="00827DBA">
      <w:r>
        <w:t xml:space="preserve">   */</w:t>
      </w:r>
    </w:p>
    <w:p w:rsidR="00827DBA" w:rsidRDefault="00827DBA" w:rsidP="00827DBA">
      <w:r>
        <w:t xml:space="preserve">  public void setEmail(String e);</w:t>
      </w:r>
    </w:p>
    <w:p w:rsidR="00827DBA" w:rsidRDefault="00827DBA" w:rsidP="00827DBA"/>
    <w:p w:rsidR="00827DBA" w:rsidRDefault="00827DBA" w:rsidP="00827DBA">
      <w:r>
        <w:t xml:space="preserve">  /**</w:t>
      </w:r>
    </w:p>
    <w:p w:rsidR="00827DBA" w:rsidRDefault="00827DBA" w:rsidP="00827DBA">
      <w:r>
        <w:t xml:space="preserve">   * Overrides the current authors UID with a new one.</w:t>
      </w:r>
    </w:p>
    <w:p w:rsidR="00827DBA" w:rsidRDefault="00827DBA" w:rsidP="00827DBA">
      <w:r>
        <w:t xml:space="preserve">   *</w:t>
      </w:r>
    </w:p>
    <w:p w:rsidR="00827DBA" w:rsidRDefault="00827DBA" w:rsidP="00827DBA">
      <w:r>
        <w:t xml:space="preserve">   * @param u The new user ID to replace the existing one.</w:t>
      </w:r>
    </w:p>
    <w:p w:rsidR="00827DBA" w:rsidRDefault="00827DBA" w:rsidP="00827DBA">
      <w:r>
        <w:t xml:space="preserve">   */</w:t>
      </w:r>
    </w:p>
    <w:p w:rsidR="00827DBA" w:rsidRDefault="00827DBA" w:rsidP="00827DBA">
      <w:r>
        <w:t xml:space="preserve">  public void setUid(String u);</w:t>
      </w:r>
    </w:p>
    <w:p w:rsidR="00827DBA" w:rsidRDefault="00827DBA" w:rsidP="00827DBA"/>
    <w:p w:rsidR="00827DBA" w:rsidRDefault="00827DBA" w:rsidP="00827DBA">
      <w:r>
        <w:t>}</w:t>
      </w:r>
    </w:p>
    <w:p w:rsidR="00827DBA" w:rsidRDefault="00827DBA" w:rsidP="00827DBA"/>
    <w:p w:rsidR="001452C7" w:rsidRDefault="001452C7" w:rsidP="00827DBA"/>
    <w:p w:rsidR="00827DBA" w:rsidRDefault="00827DBA" w:rsidP="00826E7F">
      <w:pPr>
        <w:pStyle w:val="Heading2"/>
      </w:pPr>
      <w:bookmarkStart w:id="26" w:name="_Toc405536171"/>
      <w:r>
        <w:lastRenderedPageBreak/>
        <w:t>4.2 Filter Package Interface</w:t>
      </w:r>
      <w:bookmarkEnd w:id="26"/>
    </w:p>
    <w:p w:rsidR="00827DBA" w:rsidRDefault="00827DBA" w:rsidP="00827DBA">
      <w:r>
        <w:t>package uk.ac.aber.cs221.group11.filter;</w:t>
      </w:r>
    </w:p>
    <w:p w:rsidR="00827DBA" w:rsidRDefault="00827DBA" w:rsidP="00827DBA"/>
    <w:p w:rsidR="00827DBA" w:rsidRDefault="00827DBA" w:rsidP="00827DBA">
      <w:r>
        <w:t xml:space="preserve">/** </w:t>
      </w:r>
    </w:p>
    <w:p w:rsidR="00827DBA" w:rsidRDefault="00827DBA" w:rsidP="00827DBA">
      <w:r>
        <w:t xml:space="preserve"> * Outline for Filter. </w:t>
      </w:r>
    </w:p>
    <w:p w:rsidR="00827DBA" w:rsidRDefault="00827DBA" w:rsidP="00827DBA">
      <w:r>
        <w:t xml:space="preserve"> */</w:t>
      </w:r>
    </w:p>
    <w:p w:rsidR="00827DBA" w:rsidRDefault="00827DBA" w:rsidP="00827DBA"/>
    <w:p w:rsidR="00827DBA" w:rsidRDefault="00827DBA" w:rsidP="00827DBA">
      <w:r>
        <w:t>public class AlphabeticFilter {</w:t>
      </w:r>
    </w:p>
    <w:p w:rsidR="00827DBA" w:rsidRDefault="00827DBA" w:rsidP="00827DBA">
      <w:r>
        <w:tab/>
      </w:r>
    </w:p>
    <w:p w:rsidR="00827DBA" w:rsidRDefault="00827DBA" w:rsidP="00827DBA">
      <w:r>
        <w:tab/>
        <w:t>private Object[] data; //Holds the data to be filtered</w:t>
      </w:r>
    </w:p>
    <w:p w:rsidR="00827DBA" w:rsidRDefault="00827DBA" w:rsidP="00827DBA">
      <w:r>
        <w:tab/>
      </w:r>
    </w:p>
    <w:p w:rsidR="00827DBA" w:rsidRDefault="00827DBA" w:rsidP="00827DBA">
      <w:r>
        <w:tab/>
        <w:t>/**</w:t>
      </w:r>
    </w:p>
    <w:p w:rsidR="00827DBA" w:rsidRDefault="00827DBA" w:rsidP="00827DBA">
      <w:r>
        <w:tab/>
        <w:t xml:space="preserve"> * Returns the data held by the filter</w:t>
      </w:r>
    </w:p>
    <w:p w:rsidR="00827DBA" w:rsidRDefault="00827DBA" w:rsidP="00827DBA">
      <w:r>
        <w:tab/>
        <w:t xml:space="preserve"> *</w:t>
      </w:r>
    </w:p>
    <w:p w:rsidR="00827DBA" w:rsidRDefault="00827DBA" w:rsidP="00827DBA">
      <w:r>
        <w:tab/>
        <w:t xml:space="preserve"> * @return Object[] filtered data</w:t>
      </w:r>
    </w:p>
    <w:p w:rsidR="00827DBA" w:rsidRDefault="00827DBA" w:rsidP="00827DBA">
      <w:r>
        <w:tab/>
        <w:t xml:space="preserve"> */</w:t>
      </w:r>
    </w:p>
    <w:p w:rsidR="00827DBA" w:rsidRDefault="00827DBA" w:rsidP="00827DBA">
      <w:r>
        <w:tab/>
        <w:t>public Object[] getData();</w:t>
      </w:r>
    </w:p>
    <w:p w:rsidR="00827DBA" w:rsidRDefault="00827DBA" w:rsidP="00827DBA">
      <w:r>
        <w:tab/>
      </w:r>
    </w:p>
    <w:p w:rsidR="00827DBA" w:rsidRDefault="00827DBA" w:rsidP="00827DBA">
      <w:r>
        <w:tab/>
        <w:t>/**</w:t>
      </w:r>
    </w:p>
    <w:p w:rsidR="00827DBA" w:rsidRDefault="00827DBA" w:rsidP="00827DBA">
      <w:r>
        <w:tab/>
        <w:t xml:space="preserve"> * Filters the data given to it alphabetically</w:t>
      </w:r>
    </w:p>
    <w:p w:rsidR="00827DBA" w:rsidRDefault="00827DBA" w:rsidP="00827DBA">
      <w:r>
        <w:tab/>
        <w:t xml:space="preserve"> *</w:t>
      </w:r>
    </w:p>
    <w:p w:rsidR="00827DBA" w:rsidRDefault="00827DBA" w:rsidP="00827DBA">
      <w:r>
        <w:tab/>
        <w:t xml:space="preserve"> * @param dataToFilter The provided data which is to be filtered</w:t>
      </w:r>
    </w:p>
    <w:p w:rsidR="00827DBA" w:rsidRDefault="00827DBA" w:rsidP="00827DBA">
      <w:r>
        <w:tab/>
        <w:t xml:space="preserve"> * @return Object[] The now filtered data</w:t>
      </w:r>
    </w:p>
    <w:p w:rsidR="00827DBA" w:rsidRDefault="00827DBA" w:rsidP="00827DBA">
      <w:r>
        <w:tab/>
        <w:t xml:space="preserve"> */</w:t>
      </w:r>
    </w:p>
    <w:p w:rsidR="00827DBA" w:rsidRDefault="00827DBA" w:rsidP="00827DBA">
      <w:r>
        <w:tab/>
        <w:t>public Object[] filterData(Object[] dataToFilter);</w:t>
      </w:r>
    </w:p>
    <w:p w:rsidR="00827DBA" w:rsidRDefault="00827DBA" w:rsidP="00827DBA">
      <w:r>
        <w:tab/>
      </w:r>
    </w:p>
    <w:p w:rsidR="00827DBA" w:rsidRDefault="00827DBA" w:rsidP="00827DBA">
      <w:r>
        <w:t>}</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r>
        <w:lastRenderedPageBreak/>
        <w:t>public class DateFilter {</w:t>
      </w:r>
    </w:p>
    <w:p w:rsidR="00827DBA" w:rsidRDefault="00827DBA" w:rsidP="00827DBA"/>
    <w:p w:rsidR="00827DBA" w:rsidRDefault="00827DBA" w:rsidP="00827DBA">
      <w:r>
        <w:tab/>
        <w:t>private Object[] data; //Holds the data to be filtered</w:t>
      </w:r>
    </w:p>
    <w:p w:rsidR="00827DBA" w:rsidRDefault="00827DBA" w:rsidP="00827DBA">
      <w:r>
        <w:tab/>
      </w:r>
    </w:p>
    <w:p w:rsidR="00827DBA" w:rsidRDefault="00827DBA" w:rsidP="00827DBA">
      <w:r>
        <w:tab/>
        <w:t>/**</w:t>
      </w:r>
    </w:p>
    <w:p w:rsidR="00827DBA" w:rsidRDefault="00827DBA" w:rsidP="00827DBA">
      <w:r>
        <w:tab/>
        <w:t xml:space="preserve"> * Returns the data held by the filter</w:t>
      </w:r>
    </w:p>
    <w:p w:rsidR="00827DBA" w:rsidRDefault="00827DBA" w:rsidP="00827DBA">
      <w:r>
        <w:tab/>
        <w:t xml:space="preserve"> *</w:t>
      </w:r>
    </w:p>
    <w:p w:rsidR="00827DBA" w:rsidRDefault="00827DBA" w:rsidP="00827DBA">
      <w:r>
        <w:tab/>
        <w:t xml:space="preserve"> * @return Object[] filtered data</w:t>
      </w:r>
    </w:p>
    <w:p w:rsidR="00827DBA" w:rsidRDefault="00827DBA" w:rsidP="00827DBA">
      <w:r>
        <w:tab/>
        <w:t xml:space="preserve"> */</w:t>
      </w:r>
    </w:p>
    <w:p w:rsidR="00827DBA" w:rsidRDefault="00827DBA" w:rsidP="00827DBA">
      <w:r>
        <w:tab/>
        <w:t>public Object[] getData();</w:t>
      </w:r>
    </w:p>
    <w:p w:rsidR="00827DBA" w:rsidRDefault="00827DBA" w:rsidP="00827DBA">
      <w:r>
        <w:tab/>
      </w:r>
    </w:p>
    <w:p w:rsidR="00827DBA" w:rsidRDefault="00827DBA" w:rsidP="00827DBA">
      <w:r>
        <w:tab/>
        <w:t>/**</w:t>
      </w:r>
    </w:p>
    <w:p w:rsidR="00827DBA" w:rsidRDefault="00827DBA" w:rsidP="00827DBA">
      <w:r>
        <w:tab/>
        <w:t xml:space="preserve"> * Filters the data given to it by date</w:t>
      </w:r>
    </w:p>
    <w:p w:rsidR="00827DBA" w:rsidRDefault="00827DBA" w:rsidP="00827DBA">
      <w:r>
        <w:tab/>
        <w:t xml:space="preserve"> *</w:t>
      </w:r>
    </w:p>
    <w:p w:rsidR="00827DBA" w:rsidRDefault="00827DBA" w:rsidP="00827DBA">
      <w:r>
        <w:tab/>
        <w:t xml:space="preserve"> * @param dataToFilter The provided data which is to be filtered</w:t>
      </w:r>
    </w:p>
    <w:p w:rsidR="00827DBA" w:rsidRDefault="00827DBA" w:rsidP="00827DBA">
      <w:r>
        <w:tab/>
        <w:t xml:space="preserve"> * @return Object[] The now filtered data</w:t>
      </w:r>
    </w:p>
    <w:p w:rsidR="00827DBA" w:rsidRDefault="00827DBA" w:rsidP="00827DBA">
      <w:r>
        <w:tab/>
        <w:t xml:space="preserve"> */</w:t>
      </w:r>
    </w:p>
    <w:p w:rsidR="00827DBA" w:rsidRDefault="00827DBA" w:rsidP="00827DBA">
      <w:r>
        <w:tab/>
        <w:t>public Object[] filterData(Object[] dataToFilter);</w:t>
      </w:r>
    </w:p>
    <w:p w:rsidR="00827DBA" w:rsidRDefault="00827DBA" w:rsidP="00827DBA">
      <w:r>
        <w:tab/>
      </w:r>
    </w:p>
    <w:p w:rsidR="00827DBA" w:rsidRDefault="00827DBA" w:rsidP="00827DBA">
      <w:r>
        <w:t>}</w:t>
      </w:r>
    </w:p>
    <w:p w:rsidR="00827DBA" w:rsidRDefault="00827DBA" w:rsidP="00827DBA"/>
    <w:p w:rsidR="00827DBA" w:rsidRDefault="00827DBA" w:rsidP="00827DBA">
      <w:r>
        <w:t>public class SpeciesFilter {</w:t>
      </w:r>
    </w:p>
    <w:p w:rsidR="00827DBA" w:rsidRDefault="00827DBA" w:rsidP="00827DBA"/>
    <w:p w:rsidR="00827DBA" w:rsidRDefault="00827DBA" w:rsidP="00827DBA">
      <w:r>
        <w:tab/>
        <w:t>private Object[] data; //Holds the data to be filtered</w:t>
      </w:r>
    </w:p>
    <w:p w:rsidR="00827DBA" w:rsidRDefault="00827DBA" w:rsidP="00827DBA">
      <w:r>
        <w:tab/>
      </w:r>
    </w:p>
    <w:p w:rsidR="00827DBA" w:rsidRDefault="00827DBA" w:rsidP="00827DBA">
      <w:r>
        <w:tab/>
        <w:t>/**</w:t>
      </w:r>
    </w:p>
    <w:p w:rsidR="00827DBA" w:rsidRDefault="00827DBA" w:rsidP="00827DBA">
      <w:r>
        <w:tab/>
        <w:t xml:space="preserve"> * Returns the data held by the filter</w:t>
      </w:r>
    </w:p>
    <w:p w:rsidR="00827DBA" w:rsidRDefault="00827DBA" w:rsidP="00827DBA">
      <w:r>
        <w:tab/>
        <w:t xml:space="preserve"> *</w:t>
      </w:r>
    </w:p>
    <w:p w:rsidR="00827DBA" w:rsidRDefault="00827DBA" w:rsidP="00827DBA">
      <w:r>
        <w:tab/>
        <w:t xml:space="preserve"> * @return Object[] filtered data</w:t>
      </w:r>
    </w:p>
    <w:p w:rsidR="00827DBA" w:rsidRDefault="00827DBA" w:rsidP="00827DBA">
      <w:r>
        <w:tab/>
        <w:t xml:space="preserve"> */</w:t>
      </w:r>
    </w:p>
    <w:p w:rsidR="00827DBA" w:rsidRDefault="00827DBA" w:rsidP="00827DBA">
      <w:r>
        <w:tab/>
        <w:t>public Object[] getData();</w:t>
      </w:r>
    </w:p>
    <w:p w:rsidR="00827DBA" w:rsidRDefault="00827DBA" w:rsidP="00827DBA">
      <w:r>
        <w:tab/>
      </w:r>
    </w:p>
    <w:p w:rsidR="00827DBA" w:rsidRDefault="00827DBA" w:rsidP="00827DBA">
      <w:r>
        <w:lastRenderedPageBreak/>
        <w:tab/>
        <w:t>/**</w:t>
      </w:r>
    </w:p>
    <w:p w:rsidR="00827DBA" w:rsidRDefault="00827DBA" w:rsidP="00827DBA">
      <w:r>
        <w:tab/>
        <w:t xml:space="preserve"> * Filters the data given to it by species</w:t>
      </w:r>
    </w:p>
    <w:p w:rsidR="00827DBA" w:rsidRDefault="00827DBA" w:rsidP="00827DBA">
      <w:r>
        <w:tab/>
        <w:t xml:space="preserve"> *</w:t>
      </w:r>
    </w:p>
    <w:p w:rsidR="00827DBA" w:rsidRDefault="00827DBA" w:rsidP="00827DBA">
      <w:r>
        <w:tab/>
        <w:t xml:space="preserve"> * @param dataToFilter The provided data which is to be filtered</w:t>
      </w:r>
    </w:p>
    <w:p w:rsidR="00827DBA" w:rsidRDefault="00827DBA" w:rsidP="00827DBA">
      <w:r>
        <w:tab/>
        <w:t xml:space="preserve"> * @return Object[] The now filtered data</w:t>
      </w:r>
    </w:p>
    <w:p w:rsidR="00827DBA" w:rsidRDefault="00827DBA" w:rsidP="00827DBA">
      <w:r>
        <w:tab/>
        <w:t xml:space="preserve"> */</w:t>
      </w:r>
    </w:p>
    <w:p w:rsidR="00827DBA" w:rsidRDefault="00827DBA" w:rsidP="00827DBA">
      <w:r>
        <w:tab/>
        <w:t>public Object[] filterData(Object[] dataToFilter);</w:t>
      </w:r>
    </w:p>
    <w:p w:rsidR="00827DBA" w:rsidRDefault="00827DBA" w:rsidP="00827DBA"/>
    <w:p w:rsidR="00827DBA" w:rsidRPr="00827DBA" w:rsidRDefault="00827DBA" w:rsidP="00827DBA">
      <w:r>
        <w:t>}</w:t>
      </w:r>
    </w:p>
    <w:p w:rsidR="00827DBA" w:rsidRDefault="00827DBA" w:rsidP="00827DBA"/>
    <w:p w:rsidR="00827DBA" w:rsidRDefault="00827DBA"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A51F5" w:rsidRDefault="008A51F5" w:rsidP="00827DBA"/>
    <w:p w:rsidR="008058F8" w:rsidRDefault="008058F8" w:rsidP="00827DBA"/>
    <w:p w:rsidR="00827DBA" w:rsidRDefault="00827DBA" w:rsidP="00826E7F">
      <w:pPr>
        <w:pStyle w:val="Heading2"/>
      </w:pPr>
      <w:bookmarkStart w:id="27" w:name="_Toc405536172"/>
      <w:r>
        <w:lastRenderedPageBreak/>
        <w:t>4.3 Data Processing Package</w:t>
      </w:r>
      <w:bookmarkEnd w:id="27"/>
    </w:p>
    <w:p w:rsidR="00827DBA" w:rsidRDefault="00827DBA" w:rsidP="00827DBA">
      <w:r>
        <w:t>package uk.ac.aber.cs221.group11.data_processing;</w:t>
      </w:r>
    </w:p>
    <w:p w:rsidR="00827DBA" w:rsidRDefault="00101111" w:rsidP="00827DBA">
      <w:r w:rsidRPr="00101111">
        <w:t>import uk.ac.aber.cs211.group11.activities.Activity_Login;</w:t>
      </w:r>
    </w:p>
    <w:p w:rsidR="00D92D30" w:rsidRDefault="00D92D30" w:rsidP="00827DBA"/>
    <w:p w:rsidR="00827DBA" w:rsidRDefault="00827DBA" w:rsidP="00827DBA">
      <w:r>
        <w:t xml:space="preserve">/** </w:t>
      </w:r>
    </w:p>
    <w:p w:rsidR="00827DBA" w:rsidRDefault="00827DBA" w:rsidP="00827DBA">
      <w:r>
        <w:t xml:space="preserve"> * Outline for Data Processing. </w:t>
      </w:r>
    </w:p>
    <w:p w:rsidR="00827DBA" w:rsidRDefault="00827DBA" w:rsidP="00827DBA">
      <w:r>
        <w:t xml:space="preserve"> */</w:t>
      </w:r>
    </w:p>
    <w:p w:rsidR="00827DBA" w:rsidRDefault="00827DBA" w:rsidP="00827DBA"/>
    <w:p w:rsidR="00827DBA" w:rsidRDefault="00827DBA" w:rsidP="00827DBA">
      <w:r>
        <w:t>public class FormatChecker {</w:t>
      </w:r>
    </w:p>
    <w:p w:rsidR="00827DBA" w:rsidRDefault="00827DBA" w:rsidP="00827DBA"/>
    <w:p w:rsidR="00827DBA" w:rsidRDefault="00827DBA" w:rsidP="00827DBA">
      <w:r>
        <w:t xml:space="preserve">    /**</w:t>
      </w:r>
    </w:p>
    <w:p w:rsidR="00827DBA" w:rsidRDefault="00827DBA" w:rsidP="00827DBA">
      <w:r>
        <w:t xml:space="preserve">     * Check that abundance representation has been entered.</w:t>
      </w:r>
    </w:p>
    <w:p w:rsidR="00827DBA" w:rsidRDefault="00827DBA" w:rsidP="00827DBA">
      <w:r>
        <w:t xml:space="preserve">     * D - "Dominant"</w:t>
      </w:r>
    </w:p>
    <w:p w:rsidR="00827DBA" w:rsidRDefault="00827DBA" w:rsidP="00827DBA">
      <w:r>
        <w:t xml:space="preserve">     * A - "Abundant"</w:t>
      </w:r>
    </w:p>
    <w:p w:rsidR="00827DBA" w:rsidRDefault="00827DBA" w:rsidP="00827DBA">
      <w:r>
        <w:t xml:space="preserve">     * F - "Frequent"</w:t>
      </w:r>
    </w:p>
    <w:p w:rsidR="00827DBA" w:rsidRDefault="00827DBA" w:rsidP="00827DBA">
      <w:r>
        <w:t xml:space="preserve">     * O - "Occasional"</w:t>
      </w:r>
    </w:p>
    <w:p w:rsidR="00827DBA" w:rsidRDefault="00827DBA" w:rsidP="00827DBA">
      <w:r>
        <w:t xml:space="preserve">     * R - "Rare"</w:t>
      </w:r>
    </w:p>
    <w:p w:rsidR="00827DBA" w:rsidRDefault="00827DBA" w:rsidP="00827DBA">
      <w:r>
        <w:t xml:space="preserve">     *</w:t>
      </w:r>
    </w:p>
    <w:p w:rsidR="00827DBA" w:rsidRDefault="00827DBA" w:rsidP="00827DBA">
      <w:r>
        <w:t xml:space="preserve">     * @param abundance The users input to be checked against valid char values in validAbundance[]</w:t>
      </w:r>
    </w:p>
    <w:p w:rsidR="00827DBA" w:rsidRDefault="00827DBA" w:rsidP="00827DBA">
      <w:r>
        <w:t xml:space="preserve">     * @return char Relevant abundance character</w:t>
      </w:r>
    </w:p>
    <w:p w:rsidR="00827DBA" w:rsidRDefault="00827DBA" w:rsidP="00827DBA">
      <w:r>
        <w:t xml:space="preserve">     */</w:t>
      </w:r>
    </w:p>
    <w:p w:rsidR="00827DBA" w:rsidRDefault="00827DBA" w:rsidP="00827DBA">
      <w:r>
        <w:t xml:space="preserve">    public char checkAbundance(String abundance);</w:t>
      </w:r>
    </w:p>
    <w:p w:rsidR="00827DBA" w:rsidRDefault="00827DBA" w:rsidP="00827DBA">
      <w:r>
        <w:t xml:space="preserve">    </w:t>
      </w:r>
    </w:p>
    <w:p w:rsidR="00827DBA" w:rsidRDefault="00827DBA" w:rsidP="00827DBA">
      <w:r>
        <w:t xml:space="preserve">    /**</w:t>
      </w:r>
    </w:p>
    <w:p w:rsidR="00827DBA" w:rsidRDefault="00827DBA" w:rsidP="00827DBA">
      <w:r>
        <w:t xml:space="preserve">     * Check that phone number is the length of validPhoneLength variable.</w:t>
      </w:r>
    </w:p>
    <w:p w:rsidR="00827DBA" w:rsidRDefault="00827DBA" w:rsidP="00827DBA">
      <w:r>
        <w:t xml:space="preserve">     *</w:t>
      </w:r>
    </w:p>
    <w:p w:rsidR="00827DBA" w:rsidRDefault="00827DBA" w:rsidP="00827DBA">
      <w:r>
        <w:t xml:space="preserve">     * @param number The users input to be checked against validPhoneLength</w:t>
      </w:r>
    </w:p>
    <w:p w:rsidR="00827DBA" w:rsidRDefault="00827DBA" w:rsidP="00827DBA">
      <w:r>
        <w:t xml:space="preserve">     * @return int The users phone number in int format</w:t>
      </w:r>
    </w:p>
    <w:p w:rsidR="00827DBA" w:rsidRDefault="00827DBA" w:rsidP="00827DBA">
      <w:r>
        <w:t xml:space="preserve">     */</w:t>
      </w:r>
    </w:p>
    <w:p w:rsidR="00827DBA" w:rsidRDefault="00827DBA" w:rsidP="00827DBA">
      <w:r>
        <w:t xml:space="preserve">    public int checkPhoneNumber(String number);</w:t>
      </w:r>
    </w:p>
    <w:p w:rsidR="00827DBA" w:rsidRDefault="00827DBA" w:rsidP="00827DBA">
      <w:r>
        <w:t xml:space="preserve">    </w:t>
      </w:r>
    </w:p>
    <w:p w:rsidR="00827DBA" w:rsidRDefault="00827DBA" w:rsidP="00827DBA">
      <w:r>
        <w:lastRenderedPageBreak/>
        <w:t xml:space="preserve">    /**</w:t>
      </w:r>
    </w:p>
    <w:p w:rsidR="00827DBA" w:rsidRDefault="00827DBA" w:rsidP="00827DBA">
      <w:r>
        <w:t xml:space="preserve">     * Checks to ensure that latitude entered is of correct length.</w:t>
      </w:r>
    </w:p>
    <w:p w:rsidR="00827DBA" w:rsidRDefault="00827DBA" w:rsidP="00827DBA">
      <w:r>
        <w:t xml:space="preserve">     *</w:t>
      </w:r>
    </w:p>
    <w:p w:rsidR="00827DBA" w:rsidRDefault="00827DBA" w:rsidP="00827DBA">
      <w:r>
        <w:t xml:space="preserve">     * @param latitude The users input to be checked against the latitudes Max and Min values</w:t>
      </w:r>
    </w:p>
    <w:p w:rsidR="00827DBA" w:rsidRDefault="00827DBA" w:rsidP="00827DBA">
      <w:r>
        <w:t xml:space="preserve">     * @return int The latitude the user checked</w:t>
      </w:r>
    </w:p>
    <w:p w:rsidR="00827DBA" w:rsidRDefault="00827DBA" w:rsidP="00827DBA">
      <w:r>
        <w:t xml:space="preserve">     */</w:t>
      </w:r>
    </w:p>
    <w:p w:rsidR="00827DBA" w:rsidRDefault="00827DBA" w:rsidP="00827DBA">
      <w:r>
        <w:t xml:space="preserve">    public int checkLatitude(int latitude);</w:t>
      </w:r>
    </w:p>
    <w:p w:rsidR="00827DBA" w:rsidRDefault="00827DBA" w:rsidP="00827DBA">
      <w:r>
        <w:t xml:space="preserve">    </w:t>
      </w:r>
    </w:p>
    <w:p w:rsidR="00827DBA" w:rsidRDefault="00827DBA" w:rsidP="00827DBA">
      <w:r>
        <w:t xml:space="preserve">    /**</w:t>
      </w:r>
    </w:p>
    <w:p w:rsidR="00827DBA" w:rsidRDefault="00827DBA" w:rsidP="00827DBA">
      <w:r>
        <w:t xml:space="preserve">     * Checks to ensure that longitude entered is of correct length.</w:t>
      </w:r>
    </w:p>
    <w:p w:rsidR="00827DBA" w:rsidRDefault="00827DBA" w:rsidP="00827DBA">
      <w:r>
        <w:t xml:space="preserve">     *</w:t>
      </w:r>
    </w:p>
    <w:p w:rsidR="00827DBA" w:rsidRDefault="00827DBA" w:rsidP="00827DBA">
      <w:r>
        <w:t xml:space="preserve">     * @param longitude The users input to be checked against the longitudes Max and Min values</w:t>
      </w:r>
    </w:p>
    <w:p w:rsidR="00827DBA" w:rsidRDefault="00827DBA" w:rsidP="00827DBA">
      <w:r>
        <w:t xml:space="preserve">     * @return int The longitude the user checked</w:t>
      </w:r>
    </w:p>
    <w:p w:rsidR="00827DBA" w:rsidRDefault="00827DBA" w:rsidP="00827DBA">
      <w:r>
        <w:t xml:space="preserve">     */</w:t>
      </w:r>
    </w:p>
    <w:p w:rsidR="00827DBA" w:rsidRDefault="00827DBA" w:rsidP="00827DBA">
      <w:r>
        <w:t xml:space="preserve">    public int CheckLongitude(int longitude);</w:t>
      </w:r>
    </w:p>
    <w:p w:rsidR="00827DBA" w:rsidRDefault="00827DBA" w:rsidP="00827DBA">
      <w:r>
        <w:tab/>
      </w:r>
    </w:p>
    <w:p w:rsidR="00827DBA" w:rsidRDefault="00827DBA" w:rsidP="00827DBA">
      <w:r>
        <w:t>}</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430901" w:rsidRDefault="00430901" w:rsidP="00827DBA"/>
    <w:p w:rsidR="00827DBA" w:rsidRDefault="00827DBA" w:rsidP="00827DBA"/>
    <w:p w:rsidR="00827DBA" w:rsidRDefault="00827DBA" w:rsidP="00827DBA">
      <w:r>
        <w:t>public class LogonChecker{</w:t>
      </w:r>
    </w:p>
    <w:p w:rsidR="00827DBA" w:rsidRDefault="00827DBA" w:rsidP="00827DBA">
      <w:r>
        <w:t xml:space="preserve">    </w:t>
      </w:r>
    </w:p>
    <w:p w:rsidR="00827DBA" w:rsidRDefault="00827DBA" w:rsidP="00827DBA">
      <w:r>
        <w:t xml:space="preserve">    /**</w:t>
      </w:r>
    </w:p>
    <w:p w:rsidR="00827DBA" w:rsidRDefault="00827DBA" w:rsidP="00827DBA">
      <w:r>
        <w:t xml:space="preserve">     * Check to see if the user has entered a valid user ID and password combination.</w:t>
      </w:r>
    </w:p>
    <w:p w:rsidR="00827DBA" w:rsidRDefault="00827DBA" w:rsidP="00827DBA">
      <w:r>
        <w:t xml:space="preserve">     *</w:t>
      </w:r>
    </w:p>
    <w:p w:rsidR="00827DBA" w:rsidRDefault="00827DBA" w:rsidP="00827DBA">
      <w:r>
        <w:t xml:space="preserve">     * @param uid The users UID input to be checked</w:t>
      </w:r>
    </w:p>
    <w:p w:rsidR="00827DBA" w:rsidRDefault="00827DBA" w:rsidP="00827DBA">
      <w:r>
        <w:t xml:space="preserve">     * @param password The users password input to be checked</w:t>
      </w:r>
    </w:p>
    <w:p w:rsidR="00827DBA" w:rsidRDefault="00827DBA" w:rsidP="00827DBA">
      <w:r>
        <w:t xml:space="preserve">     */</w:t>
      </w:r>
    </w:p>
    <w:p w:rsidR="00827DBA" w:rsidRDefault="00827DBA" w:rsidP="00827DBA">
      <w:r>
        <w:t xml:space="preserve">    public boolean checkLogin(String uid, String password);</w:t>
      </w:r>
    </w:p>
    <w:p w:rsidR="00827DBA" w:rsidRDefault="00827DBA" w:rsidP="00827DBA">
      <w:r>
        <w:t xml:space="preserve">    </w:t>
      </w:r>
    </w:p>
    <w:p w:rsidR="00827DBA" w:rsidRDefault="00827DBA" w:rsidP="00827DBA">
      <w:r>
        <w:t>}</w:t>
      </w:r>
    </w:p>
    <w:p w:rsidR="00827DBA" w:rsidRDefault="00827DBA" w:rsidP="00827DBA"/>
    <w:p w:rsidR="00827DBA" w:rsidRDefault="00827DBA" w:rsidP="00827DBA">
      <w:r>
        <w:t>public class ConnectivityChecker{</w:t>
      </w:r>
    </w:p>
    <w:p w:rsidR="00827DBA" w:rsidRDefault="00827DBA" w:rsidP="00827DBA"/>
    <w:p w:rsidR="00827DBA" w:rsidRDefault="00827DBA" w:rsidP="00827DBA">
      <w:r>
        <w:t xml:space="preserve">    /**</w:t>
      </w:r>
    </w:p>
    <w:p w:rsidR="00827DBA" w:rsidRDefault="00827DBA" w:rsidP="00827DBA">
      <w:r>
        <w:t xml:space="preserve">     * Checks if user has WiFi on.</w:t>
      </w:r>
    </w:p>
    <w:p w:rsidR="00827DBA" w:rsidRDefault="00827DBA" w:rsidP="00827DBA">
      <w:r>
        <w:t xml:space="preserve">     *</w:t>
      </w:r>
    </w:p>
    <w:p w:rsidR="00827DBA" w:rsidRDefault="00827DBA" w:rsidP="00827DBA">
      <w:r>
        <w:t xml:space="preserve">     * @return true if WiFI is on, false if WiFi is off</w:t>
      </w:r>
    </w:p>
    <w:p w:rsidR="00827DBA" w:rsidRDefault="00827DBA" w:rsidP="00827DBA">
      <w:r>
        <w:t xml:space="preserve">     */</w:t>
      </w:r>
    </w:p>
    <w:p w:rsidR="00827DBA" w:rsidRDefault="00827DBA" w:rsidP="00827DBA">
      <w:r>
        <w:t xml:space="preserve">    public boolean checkWifi();</w:t>
      </w:r>
    </w:p>
    <w:p w:rsidR="00827DBA" w:rsidRDefault="00827DBA" w:rsidP="00827DBA">
      <w:r>
        <w:t xml:space="preserve">    </w:t>
      </w:r>
    </w:p>
    <w:p w:rsidR="00827DBA" w:rsidRDefault="00827DBA" w:rsidP="00827DBA">
      <w:r>
        <w:t xml:space="preserve">    /**</w:t>
      </w:r>
    </w:p>
    <w:p w:rsidR="00827DBA" w:rsidRDefault="00827DBA" w:rsidP="00827DBA">
      <w:r>
        <w:t xml:space="preserve">     * Checks if user has GPS enabled.</w:t>
      </w:r>
    </w:p>
    <w:p w:rsidR="00827DBA" w:rsidRDefault="00827DBA" w:rsidP="00827DBA">
      <w:r>
        <w:t xml:space="preserve">     *</w:t>
      </w:r>
    </w:p>
    <w:p w:rsidR="00827DBA" w:rsidRDefault="00827DBA" w:rsidP="00827DBA">
      <w:r>
        <w:t xml:space="preserve">     * @return true if GPS is on, false if GPS is off</w:t>
      </w:r>
    </w:p>
    <w:p w:rsidR="00827DBA" w:rsidRDefault="00827DBA" w:rsidP="00827DBA">
      <w:r>
        <w:t xml:space="preserve">     */</w:t>
      </w:r>
    </w:p>
    <w:p w:rsidR="00827DBA" w:rsidRDefault="00827DBA" w:rsidP="00827DBA">
      <w:r>
        <w:t xml:space="preserve">    public boolean checkGPS();</w:t>
      </w:r>
    </w:p>
    <w:p w:rsidR="00827DBA" w:rsidRDefault="00827DBA" w:rsidP="00827DBA">
      <w:r>
        <w:t xml:space="preserve">    </w:t>
      </w:r>
    </w:p>
    <w:p w:rsidR="00827DBA" w:rsidRDefault="00827DBA" w:rsidP="00827DBA">
      <w:r>
        <w:t>}</w:t>
      </w:r>
    </w:p>
    <w:p w:rsidR="00827DBA" w:rsidRDefault="00827DBA" w:rsidP="00827DBA"/>
    <w:p w:rsidR="001452C7" w:rsidRDefault="001452C7" w:rsidP="00827DBA"/>
    <w:p w:rsidR="00827DBA" w:rsidRDefault="00827DBA" w:rsidP="00826E7F">
      <w:pPr>
        <w:pStyle w:val="Heading2"/>
      </w:pPr>
      <w:bookmarkStart w:id="28" w:name="_Toc405536173"/>
      <w:r>
        <w:lastRenderedPageBreak/>
        <w:t>4.4 Database Package</w:t>
      </w:r>
      <w:bookmarkEnd w:id="28"/>
    </w:p>
    <w:p w:rsidR="00827DBA" w:rsidRDefault="00827DBA" w:rsidP="00827DBA">
      <w:r>
        <w:t>package uk.ac.aber.cs221.group11.db;</w:t>
      </w:r>
    </w:p>
    <w:p w:rsidR="00827DBA" w:rsidRDefault="00827DBA" w:rsidP="00827DBA"/>
    <w:p w:rsidR="00827DBA" w:rsidRDefault="00827DBA" w:rsidP="00827DBA">
      <w:r>
        <w:t xml:space="preserve">/** </w:t>
      </w:r>
    </w:p>
    <w:p w:rsidR="00827DBA" w:rsidRDefault="00827DBA" w:rsidP="00827DBA">
      <w:r>
        <w:t xml:space="preserve"> * Outline for the Database Connection Class</w:t>
      </w:r>
    </w:p>
    <w:p w:rsidR="00827DBA" w:rsidRDefault="00827DBA" w:rsidP="00827DBA">
      <w:r>
        <w:t xml:space="preserve"> */</w:t>
      </w:r>
    </w:p>
    <w:p w:rsidR="00827DBA" w:rsidRDefault="00827DBA" w:rsidP="00827DBA">
      <w:r>
        <w:t>public class DB_Connection {</w:t>
      </w:r>
    </w:p>
    <w:p w:rsidR="00827DBA" w:rsidRDefault="00827DBA" w:rsidP="00827DBA">
      <w:r>
        <w:tab/>
        <w:t>private String sql_query;</w:t>
      </w:r>
      <w:r w:rsidR="00FB6C06">
        <w:t xml:space="preserve"> //Holds an SQL query to be sent to the database</w:t>
      </w:r>
    </w:p>
    <w:p w:rsidR="00827DBA" w:rsidRDefault="00827DBA" w:rsidP="00827DBA">
      <w:r>
        <w:tab/>
      </w:r>
    </w:p>
    <w:p w:rsidR="00827DBA" w:rsidRDefault="00827DBA" w:rsidP="00827DBA">
      <w:r>
        <w:tab/>
        <w:t>/**</w:t>
      </w:r>
    </w:p>
    <w:p w:rsidR="00827DBA" w:rsidRDefault="00827DBA" w:rsidP="00827DBA">
      <w:r>
        <w:tab/>
        <w:t xml:space="preserve"> * Method to connect to the database </w:t>
      </w:r>
    </w:p>
    <w:p w:rsidR="00827DBA" w:rsidRDefault="00827DBA" w:rsidP="00827DBA">
      <w:r>
        <w:tab/>
        <w:t xml:space="preserve"> *</w:t>
      </w:r>
    </w:p>
    <w:p w:rsidR="00827DBA" w:rsidRDefault="00827DBA" w:rsidP="00827DBA">
      <w:r>
        <w:tab/>
        <w:t xml:space="preserve"> * @param name The name of the database</w:t>
      </w:r>
    </w:p>
    <w:p w:rsidR="00827DBA" w:rsidRDefault="00827DBA" w:rsidP="00827DBA">
      <w:r>
        <w:tab/>
        <w:t xml:space="preserve"> * @param location The location or address of the database</w:t>
      </w:r>
    </w:p>
    <w:p w:rsidR="00827DBA" w:rsidRDefault="00827DBA" w:rsidP="00827DBA">
      <w:r>
        <w:tab/>
        <w:t xml:space="preserve"> * @param port The port to connect to</w:t>
      </w:r>
    </w:p>
    <w:p w:rsidR="00827DBA" w:rsidRDefault="00827DBA" w:rsidP="00827DBA">
      <w:r>
        <w:tab/>
        <w:t xml:space="preserve"> */</w:t>
      </w:r>
    </w:p>
    <w:p w:rsidR="00827DBA" w:rsidRDefault="00827DBA" w:rsidP="00827DBA">
      <w:r>
        <w:tab/>
        <w:t>public static void connectToDatabase(String name, String location, String port);</w:t>
      </w:r>
    </w:p>
    <w:p w:rsidR="00827DBA" w:rsidRDefault="00827DBA" w:rsidP="00827DBA">
      <w:r>
        <w:tab/>
      </w:r>
    </w:p>
    <w:p w:rsidR="00827DBA" w:rsidRDefault="00827DBA" w:rsidP="00827DBA">
      <w:r>
        <w:tab/>
        <w:t>/**</w:t>
      </w:r>
    </w:p>
    <w:p w:rsidR="00827DBA" w:rsidRDefault="00827DBA" w:rsidP="00827DBA">
      <w:r>
        <w:tab/>
        <w:t xml:space="preserve"> * Method to retrieve data from the database</w:t>
      </w:r>
    </w:p>
    <w:p w:rsidR="00827DBA" w:rsidRDefault="00827DBA" w:rsidP="00827DBA">
      <w:r>
        <w:tab/>
        <w:t xml:space="preserve"> *</w:t>
      </w:r>
    </w:p>
    <w:p w:rsidR="00827DBA" w:rsidRDefault="00827DBA" w:rsidP="00827DBA">
      <w:r>
        <w:tab/>
        <w:t xml:space="preserve"> * @return An array of objects from the database</w:t>
      </w:r>
    </w:p>
    <w:p w:rsidR="00827DBA" w:rsidRDefault="00827DBA" w:rsidP="00827DBA">
      <w:r>
        <w:tab/>
        <w:t xml:space="preserve"> */</w:t>
      </w:r>
    </w:p>
    <w:p w:rsidR="00827DBA" w:rsidRDefault="00827DBA" w:rsidP="00827DBA">
      <w:r>
        <w:tab/>
        <w:t>public static Object[] getData();</w:t>
      </w:r>
    </w:p>
    <w:p w:rsidR="00827DBA" w:rsidRDefault="00827DBA" w:rsidP="00827DBA">
      <w:r>
        <w:t>}</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r>
        <w:lastRenderedPageBreak/>
        <w:t xml:space="preserve">/** </w:t>
      </w:r>
    </w:p>
    <w:p w:rsidR="00827DBA" w:rsidRDefault="00827DBA" w:rsidP="00827DBA">
      <w:r>
        <w:t xml:space="preserve"> * Outline for the Local Database Class</w:t>
      </w:r>
    </w:p>
    <w:p w:rsidR="00827DBA" w:rsidRDefault="00827DBA" w:rsidP="00827DBA">
      <w:r>
        <w:t xml:space="preserve"> */</w:t>
      </w:r>
    </w:p>
    <w:p w:rsidR="00827DBA" w:rsidRDefault="00827DBA" w:rsidP="00827DBA">
      <w:r>
        <w:t>public class DB_Local {</w:t>
      </w:r>
    </w:p>
    <w:p w:rsidR="00827DBA" w:rsidRDefault="00827DBA" w:rsidP="00827DBA">
      <w:r>
        <w:tab/>
        <w:t>private Object[] species;</w:t>
      </w:r>
      <w:r w:rsidR="0054322B">
        <w:t xml:space="preserve"> //List of local species</w:t>
      </w:r>
    </w:p>
    <w:p w:rsidR="00827DBA" w:rsidRDefault="00827DBA" w:rsidP="00827DBA">
      <w:r>
        <w:tab/>
        <w:t>private Reserves[] reserves;</w:t>
      </w:r>
      <w:r w:rsidR="0054322B">
        <w:t xml:space="preserve"> //List of local reserves</w:t>
      </w:r>
    </w:p>
    <w:p w:rsidR="00827DBA" w:rsidRDefault="00827DBA" w:rsidP="00827DBA">
      <w:r>
        <w:tab/>
      </w:r>
    </w:p>
    <w:p w:rsidR="00827DBA" w:rsidRDefault="00827DBA" w:rsidP="00827DBA">
      <w:r>
        <w:tab/>
        <w:t>/**</w:t>
      </w:r>
    </w:p>
    <w:p w:rsidR="00827DBA" w:rsidRDefault="00827DBA" w:rsidP="00827DBA">
      <w:r>
        <w:tab/>
        <w:t xml:space="preserve"> * Method to get the Reserves from the Local DB</w:t>
      </w:r>
    </w:p>
    <w:p w:rsidR="00827DBA" w:rsidRDefault="00827DBA" w:rsidP="00827DBA">
      <w:r>
        <w:tab/>
        <w:t xml:space="preserve"> *</w:t>
      </w:r>
    </w:p>
    <w:p w:rsidR="00827DBA" w:rsidRDefault="00827DBA" w:rsidP="00827DBA">
      <w:r>
        <w:tab/>
        <w:t xml:space="preserve"> * @param sqlStatement The SQL statement to execute</w:t>
      </w:r>
    </w:p>
    <w:p w:rsidR="00827DBA" w:rsidRDefault="00827DBA" w:rsidP="00827DBA">
      <w:r>
        <w:tab/>
        <w:t xml:space="preserve"> * @return An array of reserves</w:t>
      </w:r>
    </w:p>
    <w:p w:rsidR="00827DBA" w:rsidRDefault="00827DBA" w:rsidP="00827DBA">
      <w:r>
        <w:tab/>
        <w:t xml:space="preserve"> */</w:t>
      </w:r>
    </w:p>
    <w:p w:rsidR="00827DBA" w:rsidRDefault="00827DBA" w:rsidP="00827DBA">
      <w:r>
        <w:tab/>
        <w:t>public static Object[] getReserves(String sqlStatement);</w:t>
      </w:r>
    </w:p>
    <w:p w:rsidR="00827DBA" w:rsidRDefault="00827DBA" w:rsidP="00827DBA">
      <w:r>
        <w:tab/>
      </w:r>
    </w:p>
    <w:p w:rsidR="00827DBA" w:rsidRDefault="00827DBA" w:rsidP="00827DBA">
      <w:r>
        <w:tab/>
        <w:t>/**</w:t>
      </w:r>
    </w:p>
    <w:p w:rsidR="00827DBA" w:rsidRDefault="00827DBA" w:rsidP="00827DBA">
      <w:r>
        <w:tab/>
        <w:t xml:space="preserve"> * Method to get certain Species from the Local DB</w:t>
      </w:r>
    </w:p>
    <w:p w:rsidR="00827DBA" w:rsidRDefault="00827DBA" w:rsidP="00827DBA">
      <w:r>
        <w:tab/>
        <w:t xml:space="preserve"> *</w:t>
      </w:r>
    </w:p>
    <w:p w:rsidR="00827DBA" w:rsidRDefault="00827DBA" w:rsidP="00827DBA">
      <w:r>
        <w:tab/>
        <w:t xml:space="preserve"> * @param sqlStatement The SQL statement to execute</w:t>
      </w:r>
    </w:p>
    <w:p w:rsidR="00827DBA" w:rsidRDefault="00827DBA" w:rsidP="00827DBA">
      <w:r>
        <w:tab/>
        <w:t xml:space="preserve"> * @return An array of species</w:t>
      </w:r>
    </w:p>
    <w:p w:rsidR="00827DBA" w:rsidRDefault="00827DBA" w:rsidP="00827DBA">
      <w:r>
        <w:tab/>
        <w:t xml:space="preserve"> */</w:t>
      </w:r>
    </w:p>
    <w:p w:rsidR="00827DBA" w:rsidRDefault="00827DBA" w:rsidP="00827DBA">
      <w:r>
        <w:tab/>
        <w:t>public static Object[] getCertainSpecies(String sqlStatement);</w:t>
      </w:r>
    </w:p>
    <w:p w:rsidR="00827DBA" w:rsidRDefault="00827DBA" w:rsidP="00827DBA">
      <w:r>
        <w:t>}</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430901" w:rsidRDefault="00430901" w:rsidP="00827DBA"/>
    <w:p w:rsidR="00827DBA" w:rsidRDefault="00827DBA" w:rsidP="00827DBA">
      <w:r>
        <w:lastRenderedPageBreak/>
        <w:t xml:space="preserve">/** </w:t>
      </w:r>
    </w:p>
    <w:p w:rsidR="00827DBA" w:rsidRDefault="00827DBA" w:rsidP="00827DBA">
      <w:r>
        <w:t xml:space="preserve"> * Outline for the Database Server Class</w:t>
      </w:r>
    </w:p>
    <w:p w:rsidR="00827DBA" w:rsidRDefault="00827DBA" w:rsidP="00827DBA">
      <w:r>
        <w:t xml:space="preserve"> */</w:t>
      </w:r>
    </w:p>
    <w:p w:rsidR="00827DBA" w:rsidRDefault="00827DBA" w:rsidP="00827DBA">
      <w:r>
        <w:t>public class DB_Server {</w:t>
      </w:r>
    </w:p>
    <w:p w:rsidR="00827DBA" w:rsidRDefault="00827DBA" w:rsidP="00827DBA">
      <w:r>
        <w:tab/>
        <w:t>/**</w:t>
      </w:r>
    </w:p>
    <w:p w:rsidR="00827DBA" w:rsidRDefault="00827DBA" w:rsidP="00827DBA">
      <w:r>
        <w:tab/>
        <w:t xml:space="preserve"> * Method to send data to the DB server</w:t>
      </w:r>
    </w:p>
    <w:p w:rsidR="00827DBA" w:rsidRDefault="00827DBA" w:rsidP="00827DBA">
      <w:r>
        <w:tab/>
        <w:t xml:space="preserve"> *</w:t>
      </w:r>
    </w:p>
    <w:p w:rsidR="00827DBA" w:rsidRDefault="00827DBA" w:rsidP="00827DBA">
      <w:r>
        <w:tab/>
        <w:t xml:space="preserve"> * @param sqlStatement The SQL statement to execute</w:t>
      </w:r>
    </w:p>
    <w:p w:rsidR="00827DBA" w:rsidRDefault="00827DBA" w:rsidP="00827DBA">
      <w:r>
        <w:tab/>
        <w:t xml:space="preserve"> */</w:t>
      </w:r>
    </w:p>
    <w:p w:rsidR="00827DBA" w:rsidRDefault="00827DBA" w:rsidP="00827DBA">
      <w:r>
        <w:tab/>
        <w:t>public static void sendData(String sqlStatement);</w:t>
      </w:r>
    </w:p>
    <w:p w:rsidR="00827DBA" w:rsidRDefault="00827DBA" w:rsidP="00827DBA">
      <w:r>
        <w:tab/>
      </w:r>
    </w:p>
    <w:p w:rsidR="00827DBA" w:rsidRDefault="00827DBA" w:rsidP="00827DBA">
      <w:r>
        <w:tab/>
        <w:t>/**</w:t>
      </w:r>
    </w:p>
    <w:p w:rsidR="00827DBA" w:rsidRDefault="00827DBA" w:rsidP="00827DBA">
      <w:r>
        <w:tab/>
        <w:t xml:space="preserve"> * Method to get data from the DB server</w:t>
      </w:r>
    </w:p>
    <w:p w:rsidR="00827DBA" w:rsidRDefault="00827DBA" w:rsidP="00827DBA">
      <w:r>
        <w:tab/>
        <w:t xml:space="preserve"> *</w:t>
      </w:r>
    </w:p>
    <w:p w:rsidR="00827DBA" w:rsidRDefault="00827DBA" w:rsidP="00827DBA">
      <w:r>
        <w:tab/>
        <w:t xml:space="preserve"> * @param sqlStatement The SQL statement to execute</w:t>
      </w:r>
    </w:p>
    <w:p w:rsidR="00827DBA" w:rsidRDefault="00827DBA" w:rsidP="00827DBA">
      <w:r>
        <w:tab/>
        <w:t xml:space="preserve"> */</w:t>
      </w:r>
    </w:p>
    <w:p w:rsidR="00827DBA" w:rsidRDefault="00827DBA" w:rsidP="00827DBA">
      <w:r>
        <w:tab/>
        <w:t>public static void getData(String sqlStatement);</w:t>
      </w:r>
    </w:p>
    <w:p w:rsidR="00827DBA" w:rsidRDefault="00827DBA" w:rsidP="00827DBA">
      <w:r>
        <w:t>}</w:t>
      </w:r>
    </w:p>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827DBA" w:rsidRDefault="00827DBA" w:rsidP="00827DBA"/>
    <w:p w:rsidR="00430901" w:rsidRDefault="00430901" w:rsidP="00827DBA"/>
    <w:p w:rsidR="00827DBA" w:rsidRDefault="00827DBA" w:rsidP="00827DBA"/>
    <w:p w:rsidR="00827DBA" w:rsidRDefault="00827DBA" w:rsidP="00827DBA"/>
    <w:p w:rsidR="00827DBA" w:rsidRDefault="00827DBA" w:rsidP="00827DBA">
      <w:r>
        <w:lastRenderedPageBreak/>
        <w:t xml:space="preserve">/** </w:t>
      </w:r>
    </w:p>
    <w:p w:rsidR="00827DBA" w:rsidRDefault="00827DBA" w:rsidP="00827DBA">
      <w:r>
        <w:t xml:space="preserve"> * Outline for the Database Synchronisation Class</w:t>
      </w:r>
    </w:p>
    <w:p w:rsidR="00827DBA" w:rsidRDefault="00827DBA" w:rsidP="00827DBA">
      <w:r>
        <w:t xml:space="preserve"> */</w:t>
      </w:r>
    </w:p>
    <w:p w:rsidR="00827DBA" w:rsidRDefault="00827DBA" w:rsidP="00827DBA">
      <w:r>
        <w:t>public class DB_Sync {</w:t>
      </w:r>
    </w:p>
    <w:p w:rsidR="00827DBA" w:rsidRDefault="00827DBA" w:rsidP="00827DBA">
      <w:r>
        <w:tab/>
        <w:t>/**</w:t>
      </w:r>
    </w:p>
    <w:p w:rsidR="00827DBA" w:rsidRDefault="00827DBA" w:rsidP="00827DBA">
      <w:r>
        <w:tab/>
        <w:t xml:space="preserve"> * Method to synchronise the local and remote databases</w:t>
      </w:r>
    </w:p>
    <w:p w:rsidR="00827DBA" w:rsidRDefault="00827DBA" w:rsidP="00827DBA">
      <w:r>
        <w:tab/>
        <w:t xml:space="preserve"> *</w:t>
      </w:r>
    </w:p>
    <w:p w:rsidR="00827DBA" w:rsidRDefault="00827DBA" w:rsidP="00827DBA">
      <w:r>
        <w:tab/>
        <w:t xml:space="preserve"> * @param databaseName The database to synchronise with</w:t>
      </w:r>
    </w:p>
    <w:p w:rsidR="00827DBA" w:rsidRDefault="00827DBA" w:rsidP="00827DBA">
      <w:r>
        <w:tab/>
        <w:t xml:space="preserve"> * @return boolean indicating whether the synchronisation was successful</w:t>
      </w:r>
    </w:p>
    <w:p w:rsidR="00827DBA" w:rsidRDefault="00827DBA" w:rsidP="00827DBA">
      <w:r>
        <w:tab/>
        <w:t xml:space="preserve"> */</w:t>
      </w:r>
    </w:p>
    <w:p w:rsidR="00827DBA" w:rsidRDefault="00827DBA" w:rsidP="00827DBA">
      <w:r>
        <w:tab/>
        <w:t>public static boolean syncDatabase(String databaseName);</w:t>
      </w:r>
    </w:p>
    <w:p w:rsidR="00827DBA" w:rsidRDefault="00827DBA" w:rsidP="00827DBA">
      <w:r>
        <w:tab/>
      </w:r>
    </w:p>
    <w:p w:rsidR="00827DBA" w:rsidRDefault="00827DBA" w:rsidP="00827DBA">
      <w:r>
        <w:tab/>
        <w:t>/**</w:t>
      </w:r>
    </w:p>
    <w:p w:rsidR="00827DBA" w:rsidRDefault="00827DBA" w:rsidP="00827DBA">
      <w:r>
        <w:tab/>
        <w:t xml:space="preserve"> * Method to get the contents of the local database</w:t>
      </w:r>
    </w:p>
    <w:p w:rsidR="00827DBA" w:rsidRDefault="00827DBA" w:rsidP="00827DBA">
      <w:r>
        <w:tab/>
        <w:t xml:space="preserve"> *</w:t>
      </w:r>
    </w:p>
    <w:p w:rsidR="00827DBA" w:rsidRDefault="00827DBA" w:rsidP="00827DBA">
      <w:r>
        <w:tab/>
        <w:t xml:space="preserve"> * @return An array of objects with the contents of the local database</w:t>
      </w:r>
    </w:p>
    <w:p w:rsidR="00827DBA" w:rsidRDefault="00827DBA" w:rsidP="00827DBA">
      <w:r>
        <w:tab/>
        <w:t xml:space="preserve"> */</w:t>
      </w:r>
    </w:p>
    <w:p w:rsidR="00827DBA" w:rsidRDefault="00827DBA" w:rsidP="00827DBA">
      <w:r>
        <w:tab/>
        <w:t>public static Object[] getLocalDatabase();</w:t>
      </w:r>
    </w:p>
    <w:p w:rsidR="00827DBA" w:rsidRDefault="00827DBA" w:rsidP="00827DBA">
      <w:r>
        <w:tab/>
      </w:r>
    </w:p>
    <w:p w:rsidR="00827DBA" w:rsidRDefault="00827DBA" w:rsidP="00827DBA">
      <w:r>
        <w:tab/>
        <w:t>/**</w:t>
      </w:r>
    </w:p>
    <w:p w:rsidR="00827DBA" w:rsidRDefault="00827DBA" w:rsidP="00827DBA">
      <w:r>
        <w:tab/>
        <w:t xml:space="preserve"> * Method to add local data to the server</w:t>
      </w:r>
    </w:p>
    <w:p w:rsidR="00827DBA" w:rsidRDefault="00827DBA" w:rsidP="00827DBA">
      <w:r>
        <w:tab/>
        <w:t xml:space="preserve"> *</w:t>
      </w:r>
    </w:p>
    <w:p w:rsidR="00827DBA" w:rsidRDefault="00827DBA" w:rsidP="00827DBA">
      <w:r>
        <w:tab/>
        <w:t xml:space="preserve"> * @param localData The data to add to the server</w:t>
      </w:r>
    </w:p>
    <w:p w:rsidR="00827DBA" w:rsidRDefault="00827DBA" w:rsidP="00827DBA">
      <w:r>
        <w:tab/>
        <w:t xml:space="preserve"> */</w:t>
      </w:r>
    </w:p>
    <w:p w:rsidR="00827DBA" w:rsidRDefault="00827DBA" w:rsidP="00827DBA">
      <w:r>
        <w:tab/>
        <w:t>public static void addToServer(Object[] localData);</w:t>
      </w:r>
    </w:p>
    <w:p w:rsidR="004B35ED" w:rsidRDefault="00827DBA" w:rsidP="004B35ED">
      <w:r>
        <w:t>}</w:t>
      </w:r>
      <w:r w:rsidR="004B35ED">
        <w:tab/>
      </w:r>
    </w:p>
    <w:p w:rsidR="004B35ED" w:rsidRDefault="004B35ED" w:rsidP="004B35ED"/>
    <w:p w:rsidR="004B35ED" w:rsidRDefault="004B35ED" w:rsidP="004B35ED"/>
    <w:p w:rsidR="004B35ED" w:rsidRDefault="004B35ED" w:rsidP="004B35ED"/>
    <w:p w:rsidR="004B35ED" w:rsidRDefault="004B35ED" w:rsidP="004B35ED"/>
    <w:p w:rsidR="004B35ED" w:rsidRDefault="004B35ED" w:rsidP="004B35ED"/>
    <w:p w:rsidR="004B35ED" w:rsidRDefault="00EF63AD" w:rsidP="00EF63AD">
      <w:pPr>
        <w:pStyle w:val="Heading2"/>
      </w:pPr>
      <w:bookmarkStart w:id="29" w:name="_Toc405536174"/>
      <w:r>
        <w:lastRenderedPageBreak/>
        <w:t>4.5 Activities Package</w:t>
      </w:r>
      <w:bookmarkEnd w:id="29"/>
    </w:p>
    <w:p w:rsidR="00EF63AD" w:rsidRDefault="00EF63AD" w:rsidP="00EF63AD">
      <w:r>
        <w:t>package uk.ac.aber.cs221.group11.activities;</w:t>
      </w:r>
    </w:p>
    <w:p w:rsidR="00AC6FAE" w:rsidRDefault="00AC6FAE" w:rsidP="00EF63AD">
      <w:r>
        <w:t>import uk.ac.aber.cs211.group11.data;</w:t>
      </w:r>
    </w:p>
    <w:p w:rsidR="00AC6FAE" w:rsidRDefault="00AC6FAE" w:rsidP="00EF63AD"/>
    <w:p w:rsidR="00EF63AD" w:rsidRDefault="00EF63AD" w:rsidP="00EF63AD">
      <w:r>
        <w:t>/**</w:t>
      </w:r>
    </w:p>
    <w:p w:rsidR="00EF63AD" w:rsidRDefault="00EF63AD" w:rsidP="00EF63AD">
      <w:r>
        <w:t xml:space="preserve"> * Outline for the class responsible for the login page</w:t>
      </w:r>
    </w:p>
    <w:p w:rsidR="00EF63AD" w:rsidRDefault="00EF63AD" w:rsidP="00EF63AD">
      <w:r>
        <w:t xml:space="preserve"> * /</w:t>
      </w:r>
    </w:p>
    <w:p w:rsidR="00EF63AD" w:rsidRDefault="00EF63AD" w:rsidP="00EF63AD">
      <w:r>
        <w:t xml:space="preserve">public class </w:t>
      </w:r>
      <w:r w:rsidR="00AC6FAE">
        <w:t>Activity_</w:t>
      </w:r>
      <w:r>
        <w:t>Login {</w:t>
      </w:r>
    </w:p>
    <w:p w:rsidR="00EF63AD" w:rsidRDefault="00EF63AD" w:rsidP="00EF63AD">
      <w:r>
        <w:tab/>
      </w:r>
      <w:r w:rsidR="00AC6FAE">
        <w:t>private TextField username;</w:t>
      </w:r>
      <w:r w:rsidR="00BB640B">
        <w:t xml:space="preserve"> //Takes username input</w:t>
      </w:r>
    </w:p>
    <w:p w:rsidR="00AC6FAE" w:rsidRDefault="00AC6FAE" w:rsidP="00EF63AD">
      <w:r>
        <w:tab/>
        <w:t>private TextField password;</w:t>
      </w:r>
      <w:r w:rsidR="00BB640B">
        <w:t xml:space="preserve"> //Takes password input</w:t>
      </w:r>
    </w:p>
    <w:p w:rsidR="00AC6FAE" w:rsidRDefault="00AC6FAE" w:rsidP="00EF63AD">
      <w:r>
        <w:tab/>
        <w:t>private Button login;</w:t>
      </w:r>
      <w:r w:rsidR="00BB640B">
        <w:t xml:space="preserve"> //Submits user data to login</w:t>
      </w:r>
    </w:p>
    <w:p w:rsidR="00AC6FAE" w:rsidRDefault="00AC6FAE" w:rsidP="00EF63AD">
      <w:r>
        <w:tab/>
        <w:t>private Button register;</w:t>
      </w:r>
      <w:r w:rsidR="00BB640B">
        <w:t xml:space="preserve"> //Navigates user to registration activity</w:t>
      </w:r>
    </w:p>
    <w:p w:rsidR="00AC6FAE" w:rsidRDefault="00AC6FAE" w:rsidP="00EF63AD">
      <w:r>
        <w:tab/>
        <w:t>private Button workOffline;</w:t>
      </w:r>
      <w:r w:rsidR="00BB640B">
        <w:t xml:space="preserve"> //Work without internet connection</w:t>
      </w:r>
    </w:p>
    <w:p w:rsidR="00AC6FAE" w:rsidRDefault="00AC6FAE" w:rsidP="00EF63AD"/>
    <w:p w:rsidR="00EF63AD" w:rsidRDefault="00EF63AD" w:rsidP="00EF63AD">
      <w:r>
        <w:tab/>
        <w:t>/**</w:t>
      </w:r>
    </w:p>
    <w:p w:rsidR="00EF63AD" w:rsidRDefault="00EF63AD" w:rsidP="00EF63AD">
      <w:r>
        <w:tab/>
        <w:t xml:space="preserve"> * Takes the user to the Register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toRegisterActivity(View v);</w:t>
      </w:r>
    </w:p>
    <w:p w:rsidR="00EF63AD" w:rsidRDefault="00EF63AD" w:rsidP="00EF63AD">
      <w:r>
        <w:tab/>
      </w:r>
    </w:p>
    <w:p w:rsidR="00EF63AD" w:rsidRDefault="00EF63AD" w:rsidP="00EF63AD">
      <w:r>
        <w:tab/>
        <w:t>/**</w:t>
      </w:r>
    </w:p>
    <w:p w:rsidR="00EF63AD" w:rsidRDefault="00EF63AD" w:rsidP="00EF63AD">
      <w:r>
        <w:tab/>
        <w:t xml:space="preserve"> * Takes the user to the main menu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toMainMenu(View v);</w:t>
      </w:r>
    </w:p>
    <w:p w:rsidR="00EF63AD" w:rsidRDefault="00EF63AD" w:rsidP="00EF63AD">
      <w:r>
        <w:tab/>
      </w:r>
    </w:p>
    <w:p w:rsidR="00EF63AD" w:rsidRDefault="00EF63AD" w:rsidP="00EF63AD">
      <w:r>
        <w:tab/>
        <w:t>/**</w:t>
      </w:r>
    </w:p>
    <w:p w:rsidR="00EF63AD" w:rsidRDefault="00EF63AD" w:rsidP="00EF63AD">
      <w:r>
        <w:tab/>
        <w:t xml:space="preserve"> * Gets the data from form input on the page</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getPageData(View v);</w:t>
      </w:r>
    </w:p>
    <w:p w:rsidR="00AC6FAE" w:rsidRDefault="00AC6FAE" w:rsidP="00EF63AD"/>
    <w:p w:rsidR="00EF63AD" w:rsidRDefault="00EF63AD" w:rsidP="00EF63AD">
      <w:r>
        <w:tab/>
        <w:t>/**</w:t>
      </w:r>
    </w:p>
    <w:p w:rsidR="00EF63AD" w:rsidRDefault="00EF63AD" w:rsidP="00EF63AD">
      <w:r>
        <w:tab/>
        <w:t xml:space="preserve"> * Checks the login details against those already in the database</w:t>
      </w:r>
    </w:p>
    <w:p w:rsidR="00EF63AD" w:rsidRDefault="00EF63AD" w:rsidP="00EF63AD">
      <w:r>
        <w:tab/>
        <w:t xml:space="preserve"> * @return true if login details are correct, false if they are not</w:t>
      </w:r>
    </w:p>
    <w:p w:rsidR="00EF63AD" w:rsidRDefault="00EF63AD" w:rsidP="00EF63AD">
      <w:r>
        <w:tab/>
        <w:t xml:space="preserve"> */</w:t>
      </w:r>
    </w:p>
    <w:p w:rsidR="00EF63AD" w:rsidRDefault="00EF63AD" w:rsidP="00EF63AD">
      <w:r>
        <w:tab/>
        <w:t>public boolean checkLoginDetails();</w:t>
      </w:r>
    </w:p>
    <w:p w:rsidR="00EF63AD" w:rsidRDefault="00EF63AD" w:rsidP="00EF63AD">
      <w:r>
        <w:t>}</w:t>
      </w:r>
    </w:p>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AC6FAE" w:rsidRDefault="00AC6FAE" w:rsidP="00EF63AD"/>
    <w:p w:rsidR="00EF63AD" w:rsidRDefault="00EF63AD" w:rsidP="00EF63AD">
      <w:r>
        <w:lastRenderedPageBreak/>
        <w:t>/**</w:t>
      </w:r>
    </w:p>
    <w:p w:rsidR="00EF63AD" w:rsidRDefault="00EF63AD" w:rsidP="00EF63AD">
      <w:r>
        <w:t xml:space="preserve"> * Outline for the class responsible for the registration screen</w:t>
      </w:r>
    </w:p>
    <w:p w:rsidR="00EF63AD" w:rsidRDefault="00EF63AD" w:rsidP="00EF63AD">
      <w:r>
        <w:t xml:space="preserve"> */</w:t>
      </w:r>
    </w:p>
    <w:p w:rsidR="00EF63AD" w:rsidRDefault="00EF63AD" w:rsidP="00EF63AD">
      <w:r>
        <w:t xml:space="preserve">public class </w:t>
      </w:r>
      <w:r w:rsidR="00AC6FAE">
        <w:t>Activity_</w:t>
      </w:r>
      <w:r>
        <w:t>Register {</w:t>
      </w:r>
    </w:p>
    <w:p w:rsidR="00AC6FAE" w:rsidRDefault="00AC6FAE" w:rsidP="00EF63AD">
      <w:r>
        <w:tab/>
        <w:t>private Textfield username;</w:t>
      </w:r>
      <w:r w:rsidR="00804173">
        <w:t xml:space="preserve"> //Takes username input</w:t>
      </w:r>
    </w:p>
    <w:p w:rsidR="00AC6FAE" w:rsidRDefault="00AC6FAE" w:rsidP="00EF63AD">
      <w:r>
        <w:tab/>
        <w:t>private TextField password;</w:t>
      </w:r>
      <w:r w:rsidR="00804173">
        <w:t xml:space="preserve"> //Takes password input</w:t>
      </w:r>
    </w:p>
    <w:p w:rsidR="00AC6FAE" w:rsidRDefault="00AC6FAE" w:rsidP="00EF63AD">
      <w:r>
        <w:tab/>
        <w:t>private TextField confirmPassword;</w:t>
      </w:r>
      <w:r w:rsidR="00804173">
        <w:t xml:space="preserve"> //A second password input</w:t>
      </w:r>
    </w:p>
    <w:p w:rsidR="00AC6FAE" w:rsidRDefault="00AC6FAE" w:rsidP="00EF63AD">
      <w:r>
        <w:tab/>
        <w:t>private Button createAccount;</w:t>
      </w:r>
      <w:r w:rsidR="00804173">
        <w:t xml:space="preserve"> //Submits data from user input</w:t>
      </w:r>
    </w:p>
    <w:p w:rsidR="00AC6FAE" w:rsidRDefault="00AC6FAE" w:rsidP="00EF63AD"/>
    <w:p w:rsidR="00EF63AD" w:rsidRDefault="00EF63AD" w:rsidP="00EF63AD">
      <w:r>
        <w:tab/>
        <w:t>/**</w:t>
      </w:r>
    </w:p>
    <w:p w:rsidR="00EF63AD" w:rsidRDefault="00EF63AD" w:rsidP="00EF63AD">
      <w:r>
        <w:tab/>
        <w:t xml:space="preserve"> * Takes the user to the createAccount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createAccount(View v);</w:t>
      </w:r>
    </w:p>
    <w:p w:rsidR="00EF63AD" w:rsidRDefault="00EF63AD" w:rsidP="00EF63AD">
      <w:r>
        <w:tab/>
      </w:r>
    </w:p>
    <w:p w:rsidR="00EF63AD" w:rsidRDefault="00EF63AD" w:rsidP="00EF63AD">
      <w:r>
        <w:tab/>
        <w:t>/**</w:t>
      </w:r>
    </w:p>
    <w:p w:rsidR="00EF63AD" w:rsidRDefault="00EF63AD" w:rsidP="00EF63AD">
      <w:r>
        <w:tab/>
        <w:t xml:space="preserve"> * Takes the user to the MainMenu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toMainMenu(View v);</w:t>
      </w:r>
    </w:p>
    <w:p w:rsidR="00EF63AD" w:rsidRDefault="00EF63AD" w:rsidP="00EF63AD">
      <w:r>
        <w:tab/>
      </w:r>
    </w:p>
    <w:p w:rsidR="00EF63AD" w:rsidRDefault="00EF63AD" w:rsidP="00EF63AD">
      <w:r>
        <w:tab/>
        <w:t>/**</w:t>
      </w:r>
    </w:p>
    <w:p w:rsidR="00EF63AD" w:rsidRDefault="00EF63AD" w:rsidP="00EF63AD">
      <w:r>
        <w:tab/>
        <w:t xml:space="preserve"> * Gets the data from form input on the page</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getPageData(View v);</w:t>
      </w:r>
    </w:p>
    <w:p w:rsidR="00EF63AD" w:rsidRDefault="00EF63AD" w:rsidP="00EF63AD">
      <w:r>
        <w:tab/>
      </w:r>
    </w:p>
    <w:p w:rsidR="00EF63AD" w:rsidRDefault="00EF63AD" w:rsidP="00EF63AD">
      <w:r>
        <w:tab/>
        <w:t>/**</w:t>
      </w:r>
    </w:p>
    <w:p w:rsidR="00EF63AD" w:rsidRDefault="00EF63AD" w:rsidP="00EF63AD">
      <w:r>
        <w:tab/>
        <w:t xml:space="preserve"> * Checks if the account already exists in the system</w:t>
      </w:r>
    </w:p>
    <w:p w:rsidR="00EF63AD" w:rsidRDefault="00EF63AD" w:rsidP="00EF63AD">
      <w:r>
        <w:tab/>
        <w:t xml:space="preserve"> * @return true if the account exists, false if not</w:t>
      </w:r>
    </w:p>
    <w:p w:rsidR="00EF63AD" w:rsidRDefault="00EF63AD" w:rsidP="00EF63AD">
      <w:r>
        <w:tab/>
        <w:t xml:space="preserve"> */</w:t>
      </w:r>
    </w:p>
    <w:p w:rsidR="00EF63AD" w:rsidRDefault="00EF63AD" w:rsidP="00EF63AD">
      <w:r>
        <w:tab/>
        <w:t>public boolean checkIfAccountExists();</w:t>
      </w:r>
    </w:p>
    <w:p w:rsidR="00EF63AD" w:rsidRDefault="00EF63AD" w:rsidP="00EF63AD">
      <w:r>
        <w:lastRenderedPageBreak/>
        <w:tab/>
        <w:t>/**</w:t>
      </w:r>
    </w:p>
    <w:p w:rsidR="00EF63AD" w:rsidRDefault="00EF63AD" w:rsidP="00EF63AD">
      <w:r>
        <w:tab/>
        <w:t xml:space="preserve"> * Checks if the password and re-enter password fields match</w:t>
      </w:r>
    </w:p>
    <w:p w:rsidR="00EF63AD" w:rsidRDefault="00EF63AD" w:rsidP="00EF63AD">
      <w:r>
        <w:tab/>
        <w:t xml:space="preserve"> * @return true if the passwords match, false if not</w:t>
      </w:r>
    </w:p>
    <w:p w:rsidR="00EF63AD" w:rsidRDefault="00EF63AD" w:rsidP="00EF63AD">
      <w:r>
        <w:tab/>
        <w:t xml:space="preserve"> */</w:t>
      </w:r>
    </w:p>
    <w:p w:rsidR="00EF63AD" w:rsidRDefault="00EF63AD" w:rsidP="00EF63AD">
      <w:r>
        <w:tab/>
        <w:t>public boolean checkIfPasswordsMatch();</w:t>
      </w:r>
    </w:p>
    <w:p w:rsidR="00EF63AD" w:rsidRDefault="00EF63AD" w:rsidP="00EF63AD"/>
    <w:p w:rsidR="00EF63AD" w:rsidRDefault="00EF63AD" w:rsidP="00EF63AD">
      <w:r>
        <w:t>}</w:t>
      </w:r>
    </w:p>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p w:rsidR="00EF63AD" w:rsidRDefault="00EF63AD" w:rsidP="00EF63AD">
      <w:r>
        <w:lastRenderedPageBreak/>
        <w:t>/**</w:t>
      </w:r>
    </w:p>
    <w:p w:rsidR="00EF63AD" w:rsidRDefault="00EF63AD" w:rsidP="00EF63AD">
      <w:r>
        <w:t xml:space="preserve"> * Outline for class responsible for the main menu</w:t>
      </w:r>
    </w:p>
    <w:p w:rsidR="00EF63AD" w:rsidRDefault="00EF63AD" w:rsidP="00EF63AD">
      <w:r>
        <w:t xml:space="preserve"> */</w:t>
      </w:r>
    </w:p>
    <w:p w:rsidR="00EF63AD" w:rsidRDefault="00EF63AD" w:rsidP="00EF63AD">
      <w:r>
        <w:t xml:space="preserve">public class </w:t>
      </w:r>
      <w:r w:rsidR="00AC6FAE">
        <w:t>Activity_</w:t>
      </w:r>
      <w:r>
        <w:t>MainMenu {</w:t>
      </w:r>
    </w:p>
    <w:p w:rsidR="00EF63AD" w:rsidRDefault="00AC6FAE" w:rsidP="00EF63AD">
      <w:r>
        <w:tab/>
        <w:t>private ButtonContainer smallButtons;</w:t>
      </w:r>
      <w:r w:rsidR="00BB640B">
        <w:t xml:space="preserve"> //Holds small buttons on activity</w:t>
      </w:r>
    </w:p>
    <w:p w:rsidR="00AC6FAE" w:rsidRDefault="00AC6FAE" w:rsidP="00EF63AD">
      <w:r>
        <w:tab/>
        <w:t>private ButtonContainer largeButtons;</w:t>
      </w:r>
      <w:r w:rsidR="00BB640B">
        <w:t xml:space="preserve"> //Holds large buttons on activity</w:t>
      </w:r>
    </w:p>
    <w:p w:rsidR="00AC6FAE" w:rsidRDefault="00AC6FAE" w:rsidP="00EF63AD">
      <w:r>
        <w:tab/>
        <w:t>private RecordingsQueue recordingQueue;</w:t>
      </w:r>
      <w:r w:rsidR="00BB640B">
        <w:t xml:space="preserve"> //Recordings to be uploaded</w:t>
      </w:r>
    </w:p>
    <w:p w:rsidR="00AC6FAE" w:rsidRDefault="00AC6FAE" w:rsidP="00EF63AD"/>
    <w:p w:rsidR="00EF63AD" w:rsidRDefault="00EF63AD" w:rsidP="00EF63AD">
      <w:r>
        <w:tab/>
        <w:t>/**</w:t>
      </w:r>
    </w:p>
    <w:p w:rsidR="00EF63AD" w:rsidRDefault="00EF63AD" w:rsidP="00EF63AD">
      <w:r>
        <w:tab/>
        <w:t xml:space="preserve"> * Takes the user to the Recordings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toRecordings(View v);</w:t>
      </w:r>
    </w:p>
    <w:p w:rsidR="00EF63AD" w:rsidRDefault="00EF63AD" w:rsidP="00EF63AD">
      <w:r>
        <w:tab/>
      </w:r>
    </w:p>
    <w:p w:rsidR="00EF63AD" w:rsidRDefault="00EF63AD" w:rsidP="00EF63AD">
      <w:r>
        <w:tab/>
        <w:t>/**</w:t>
      </w:r>
    </w:p>
    <w:p w:rsidR="00EF63AD" w:rsidRDefault="00EF63AD" w:rsidP="00EF63AD">
      <w:r>
        <w:tab/>
        <w:t xml:space="preserve"> * Takes the user to the PlantSpecies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toPlantSpecies(View v);</w:t>
      </w:r>
    </w:p>
    <w:p w:rsidR="00EF63AD" w:rsidRDefault="00EF63AD" w:rsidP="00EF63AD">
      <w:r>
        <w:tab/>
      </w:r>
    </w:p>
    <w:p w:rsidR="00EF63AD" w:rsidRDefault="00EF63AD" w:rsidP="00EF63AD">
      <w:r>
        <w:tab/>
        <w:t>/**</w:t>
      </w:r>
    </w:p>
    <w:p w:rsidR="00EF63AD" w:rsidRDefault="00EF63AD" w:rsidP="00EF63AD">
      <w:r>
        <w:tab/>
        <w:t xml:space="preserve"> * Takes the user to the EditRecordings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toEditRecordings(View v);</w:t>
      </w:r>
    </w:p>
    <w:p w:rsidR="00EF63AD" w:rsidRDefault="00EF63AD" w:rsidP="00EF63AD">
      <w:r>
        <w:tab/>
      </w:r>
    </w:p>
    <w:p w:rsidR="00EF63AD" w:rsidRDefault="00EF63AD" w:rsidP="00EF63AD">
      <w:r>
        <w:tab/>
        <w:t>/**</w:t>
      </w:r>
    </w:p>
    <w:p w:rsidR="00EF63AD" w:rsidRDefault="00EF63AD" w:rsidP="00EF63AD">
      <w:r>
        <w:tab/>
        <w:t xml:space="preserve"> * Takes the user to the logout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logout(View v);</w:t>
      </w:r>
    </w:p>
    <w:p w:rsidR="00EF63AD" w:rsidRDefault="00EF63AD" w:rsidP="00EF63AD">
      <w:r>
        <w:t>}</w:t>
      </w:r>
    </w:p>
    <w:p w:rsidR="00EF63AD" w:rsidRDefault="00EF63AD" w:rsidP="00EF63AD">
      <w:r>
        <w:lastRenderedPageBreak/>
        <w:t>/**</w:t>
      </w:r>
    </w:p>
    <w:p w:rsidR="00EF63AD" w:rsidRDefault="00EF63AD" w:rsidP="00EF63AD">
      <w:r>
        <w:t xml:space="preserve"> * Outline for</w:t>
      </w:r>
      <w:r w:rsidR="00AC6FAE">
        <w:t xml:space="preserve"> class responsible for viewing recordings</w:t>
      </w:r>
    </w:p>
    <w:p w:rsidR="00EF63AD" w:rsidRDefault="00EF63AD" w:rsidP="00EF63AD">
      <w:r>
        <w:t xml:space="preserve"> */</w:t>
      </w:r>
    </w:p>
    <w:p w:rsidR="00EF63AD" w:rsidRDefault="00EF63AD" w:rsidP="00EF63AD">
      <w:r>
        <w:t xml:space="preserve">public class </w:t>
      </w:r>
      <w:r w:rsidR="00AC6FAE">
        <w:t>Activity_</w:t>
      </w:r>
      <w:r>
        <w:t>Recording</w:t>
      </w:r>
      <w:r w:rsidR="00AC6FAE">
        <w:t>s</w:t>
      </w:r>
      <w:r>
        <w:t xml:space="preserve"> {</w:t>
      </w:r>
    </w:p>
    <w:p w:rsidR="00EF63AD" w:rsidRDefault="00AC6FAE" w:rsidP="00EF63AD">
      <w:r>
        <w:tab/>
        <w:t>private ImageContainer imageContainer;</w:t>
      </w:r>
      <w:r w:rsidR="00D9349C">
        <w:t xml:space="preserve"> //Displays image of recording</w:t>
      </w:r>
    </w:p>
    <w:p w:rsidR="00AC6FAE" w:rsidRDefault="00AC6FAE" w:rsidP="00EF63AD">
      <w:r>
        <w:tab/>
        <w:t>private TextField name;</w:t>
      </w:r>
      <w:r w:rsidR="00D9349C">
        <w:t xml:space="preserve"> //Recording name</w:t>
      </w:r>
    </w:p>
    <w:p w:rsidR="00AC6FAE" w:rsidRDefault="00AC6FAE" w:rsidP="00EF63AD">
      <w:r>
        <w:tab/>
        <w:t>private TextField reserve;</w:t>
      </w:r>
      <w:r w:rsidR="00D9349C">
        <w:t xml:space="preserve"> //Recording reserve</w:t>
      </w:r>
    </w:p>
    <w:p w:rsidR="00AC6FAE" w:rsidRDefault="00AC6FAE" w:rsidP="00EF63AD">
      <w:r>
        <w:tab/>
        <w:t>private TextField plant;</w:t>
      </w:r>
      <w:r w:rsidR="00D9349C">
        <w:t xml:space="preserve"> //Plant associated with recording</w:t>
      </w:r>
    </w:p>
    <w:p w:rsidR="00AC6FAE" w:rsidRDefault="00AC6FAE" w:rsidP="00EF63AD">
      <w:r>
        <w:tab/>
        <w:t>private Textfield longitude;</w:t>
      </w:r>
      <w:r w:rsidR="00D9349C">
        <w:t xml:space="preserve"> //Recording longitude</w:t>
      </w:r>
    </w:p>
    <w:p w:rsidR="00AC6FAE" w:rsidRDefault="00AC6FAE" w:rsidP="00EF63AD">
      <w:r>
        <w:tab/>
        <w:t>private Textfield latitude;</w:t>
      </w:r>
      <w:r w:rsidR="00D9349C">
        <w:t xml:space="preserve"> //Recording latitude</w:t>
      </w:r>
    </w:p>
    <w:p w:rsidR="00AC6FAE" w:rsidRDefault="00AC6FAE" w:rsidP="00EF63AD">
      <w:r>
        <w:tab/>
        <w:t>private TextArea notes;</w:t>
      </w:r>
      <w:r w:rsidR="00D9349C">
        <w:t xml:space="preserve"> //Notes on recording</w:t>
      </w:r>
    </w:p>
    <w:p w:rsidR="00AC6FAE" w:rsidRDefault="00AC6FAE" w:rsidP="00EF63AD"/>
    <w:p w:rsidR="00EF63AD" w:rsidRDefault="00EF63AD" w:rsidP="00EF63AD">
      <w:r>
        <w:tab/>
        <w:t>/**</w:t>
      </w:r>
    </w:p>
    <w:p w:rsidR="00EF63AD" w:rsidRDefault="00EF63AD" w:rsidP="00EF63AD">
      <w:r>
        <w:tab/>
        <w:t xml:space="preserve"> * Takes the user to the PlantSpecies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toPlantSpecies(View v);</w:t>
      </w:r>
    </w:p>
    <w:p w:rsidR="00EF63AD" w:rsidRDefault="00EF63AD" w:rsidP="00EF63AD">
      <w:r>
        <w:tab/>
      </w:r>
    </w:p>
    <w:p w:rsidR="00EF63AD" w:rsidRDefault="00EF63AD" w:rsidP="00EF63AD">
      <w:r>
        <w:tab/>
        <w:t>/**</w:t>
      </w:r>
    </w:p>
    <w:p w:rsidR="00EF63AD" w:rsidRDefault="00EF63AD" w:rsidP="00EF63AD">
      <w:r>
        <w:tab/>
        <w:t xml:space="preserve"> * Takes the user to the MainMenu screen</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toMainMenu(View v);</w:t>
      </w:r>
    </w:p>
    <w:p w:rsidR="00EF63AD" w:rsidRDefault="00EF63AD" w:rsidP="00EF63AD">
      <w:r>
        <w:tab/>
      </w:r>
    </w:p>
    <w:p w:rsidR="00EF63AD" w:rsidRDefault="00EF63AD" w:rsidP="00EF63AD">
      <w:r>
        <w:tab/>
        <w:t>/**</w:t>
      </w:r>
    </w:p>
    <w:p w:rsidR="00EF63AD" w:rsidRDefault="00EF63AD" w:rsidP="00EF63AD">
      <w:r>
        <w:tab/>
        <w:t xml:space="preserve"> * Gets the data from form input on the page</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getPageData(View v);</w:t>
      </w:r>
    </w:p>
    <w:p w:rsidR="00EF63AD" w:rsidRDefault="00EF63AD" w:rsidP="00EF63AD">
      <w:r>
        <w:tab/>
      </w:r>
    </w:p>
    <w:p w:rsidR="00AC6FAE" w:rsidRDefault="00AC6FAE" w:rsidP="00EF63AD"/>
    <w:p w:rsidR="00AC6FAE" w:rsidRDefault="00AC6FAE" w:rsidP="00EF63AD"/>
    <w:p w:rsidR="00EF63AD" w:rsidRDefault="00EF63AD" w:rsidP="00EF63AD">
      <w:r>
        <w:lastRenderedPageBreak/>
        <w:tab/>
        <w:t>/**</w:t>
      </w:r>
    </w:p>
    <w:p w:rsidR="00EF63AD" w:rsidRDefault="00EF63AD" w:rsidP="00EF63AD">
      <w:r>
        <w:tab/>
        <w:t xml:space="preserve"> * Takes data from the current view</w:t>
      </w:r>
    </w:p>
    <w:p w:rsidR="00EF63AD" w:rsidRDefault="00EF63AD" w:rsidP="00EF63AD">
      <w:r>
        <w:tab/>
        <w:t xml:space="preserve"> * @param v the current view</w:t>
      </w:r>
    </w:p>
    <w:p w:rsidR="00EF63AD" w:rsidRDefault="00EF63AD" w:rsidP="00EF63AD">
      <w:r>
        <w:tab/>
        <w:t xml:space="preserve"> */</w:t>
      </w:r>
    </w:p>
    <w:p w:rsidR="00EF63AD" w:rsidRDefault="00EF63AD" w:rsidP="00EF63AD">
      <w:r>
        <w:tab/>
        <w:t>public void getData(View v);</w:t>
      </w:r>
    </w:p>
    <w:p w:rsidR="00EF63AD" w:rsidRDefault="00EF63AD" w:rsidP="00EF63AD">
      <w:r>
        <w:tab/>
      </w:r>
    </w:p>
    <w:p w:rsidR="00EF63AD" w:rsidRDefault="00EF63AD" w:rsidP="00EF63AD">
      <w:r>
        <w:tab/>
        <w:t>/**</w:t>
      </w:r>
    </w:p>
    <w:p w:rsidR="00EF63AD" w:rsidRDefault="00EF63AD" w:rsidP="00EF63AD">
      <w:r>
        <w:tab/>
        <w:t xml:space="preserve"> * Gets the current date to be added to the database</w:t>
      </w:r>
    </w:p>
    <w:p w:rsidR="00EF63AD" w:rsidRDefault="00EF63AD" w:rsidP="00EF63AD">
      <w:r>
        <w:tab/>
        <w:t xml:space="preserve"> */</w:t>
      </w:r>
    </w:p>
    <w:p w:rsidR="00EF63AD" w:rsidRDefault="00EF63AD" w:rsidP="00EF63AD">
      <w:r>
        <w:tab/>
        <w:t>public void getDate();</w:t>
      </w:r>
    </w:p>
    <w:p w:rsidR="00EF63AD" w:rsidRDefault="00EF63AD" w:rsidP="00EF63AD">
      <w:r>
        <w:tab/>
      </w:r>
    </w:p>
    <w:p w:rsidR="00EF63AD" w:rsidRDefault="00EF63AD" w:rsidP="00EF63AD">
      <w:r>
        <w:tab/>
        <w:t>/**</w:t>
      </w:r>
    </w:p>
    <w:p w:rsidR="00EF63AD" w:rsidRDefault="00EF63AD" w:rsidP="00EF63AD">
      <w:r>
        <w:tab/>
        <w:t xml:space="preserve"> * Sets up the system ready to take a recording</w:t>
      </w:r>
    </w:p>
    <w:p w:rsidR="00EF63AD" w:rsidRDefault="00EF63AD" w:rsidP="00EF63AD">
      <w:r>
        <w:tab/>
        <w:t xml:space="preserve"> * @return the recording</w:t>
      </w:r>
    </w:p>
    <w:p w:rsidR="00EF63AD" w:rsidRDefault="00EF63AD" w:rsidP="00EF63AD">
      <w:r>
        <w:tab/>
        <w:t xml:space="preserve"> */</w:t>
      </w:r>
    </w:p>
    <w:p w:rsidR="00EF63AD" w:rsidRDefault="00EF63AD" w:rsidP="00EF63AD">
      <w:r>
        <w:tab/>
        <w:t>public Recording constructRecordings();</w:t>
      </w:r>
    </w:p>
    <w:p w:rsidR="00EF63AD" w:rsidRDefault="00EF63AD" w:rsidP="00EF63AD">
      <w:r>
        <w:tab/>
      </w:r>
    </w:p>
    <w:p w:rsidR="00EF63AD" w:rsidRPr="00EF63AD" w:rsidRDefault="00EF63AD" w:rsidP="00EF63AD">
      <w:r>
        <w:t>}</w:t>
      </w:r>
    </w:p>
    <w:p w:rsidR="004B35ED" w:rsidRPr="004B35ED" w:rsidRDefault="004B35ED" w:rsidP="004B35ED">
      <w:pPr>
        <w:sectPr w:rsidR="004B35ED" w:rsidRPr="004B35ED" w:rsidSect="00B04BC5">
          <w:pgSz w:w="11906" w:h="16838"/>
          <w:pgMar w:top="1440" w:right="1440" w:bottom="1440" w:left="1440" w:header="708" w:footer="709" w:gutter="0"/>
          <w:cols w:space="708"/>
          <w:titlePg/>
          <w:docGrid w:linePitch="360"/>
        </w:sectPr>
      </w:pPr>
    </w:p>
    <w:p w:rsidR="00355638" w:rsidRDefault="00355638" w:rsidP="00355638">
      <w:pPr>
        <w:pStyle w:val="Heading1"/>
      </w:pPr>
      <w:bookmarkStart w:id="30" w:name="_Toc405536175"/>
      <w:r>
        <w:lastRenderedPageBreak/>
        <w:t>Detailed Design</w:t>
      </w:r>
      <w:bookmarkEnd w:id="30"/>
    </w:p>
    <w:p w:rsidR="00C16B47" w:rsidRDefault="00355638" w:rsidP="00355638">
      <w:pPr>
        <w:pStyle w:val="Heading2"/>
        <w:numPr>
          <w:ilvl w:val="1"/>
          <w:numId w:val="12"/>
        </w:numPr>
      </w:pPr>
      <w:bookmarkStart w:id="31" w:name="_Toc405536176"/>
      <w:r>
        <w:t>Sequence Diagrams</w:t>
      </w:r>
      <w:bookmarkEnd w:id="31"/>
    </w:p>
    <w:p w:rsidR="00B04BC5" w:rsidRDefault="00B04BC5" w:rsidP="00B04BC5">
      <w:pPr>
        <w:pStyle w:val="Heading3"/>
        <w:numPr>
          <w:ilvl w:val="2"/>
          <w:numId w:val="12"/>
        </w:numPr>
      </w:pPr>
      <w:bookmarkStart w:id="32" w:name="_Toc405536177"/>
      <w:r>
        <w:t>Logon Sequence Diagram</w:t>
      </w:r>
      <w:bookmarkEnd w:id="32"/>
    </w:p>
    <w:p w:rsidR="00355638" w:rsidRDefault="00955B54" w:rsidP="00355638">
      <w:r>
        <w:object w:dxaOrig="15871" w:dyaOrig="1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1.1pt;height:560.95pt" o:ole="">
            <v:imagedata r:id="rId18" o:title=""/>
          </v:shape>
          <o:OLEObject Type="Embed" ProgID="Visio.Drawing.15" ShapeID="_x0000_i1025" DrawAspect="Content" ObjectID="_1479279796" r:id="rId19"/>
        </w:object>
      </w:r>
    </w:p>
    <w:p w:rsidR="00355638" w:rsidRDefault="00355638" w:rsidP="00355638"/>
    <w:p w:rsidR="00B04BC5" w:rsidRDefault="00F62A25" w:rsidP="00B04BC5">
      <w:pPr>
        <w:pStyle w:val="Heading3"/>
        <w:numPr>
          <w:ilvl w:val="2"/>
          <w:numId w:val="12"/>
        </w:numPr>
      </w:pPr>
      <w:bookmarkStart w:id="33" w:name="_Toc405536178"/>
      <w:r>
        <w:rPr>
          <w:noProof/>
        </w:rPr>
        <w:lastRenderedPageBreak/>
        <w:object w:dxaOrig="1440" w:dyaOrig="1440">
          <v:shape id="_x0000_s1026" type="#_x0000_t75" style="position:absolute;left:0;text-align:left;margin-left:0;margin-top:85.15pt;width:1046.95pt;height:440.25pt;z-index:251662336;mso-position-horizontal-relative:text;mso-position-vertical-relative:text;mso-width-relative:page;mso-height-relative:page">
            <v:imagedata r:id="rId20" o:title=""/>
            <w10:wrap type="square"/>
          </v:shape>
          <o:OLEObject Type="Embed" ProgID="Visio.Drawing.15" ShapeID="_x0000_s1026" DrawAspect="Content" ObjectID="_1479279806" r:id="rId21"/>
        </w:object>
      </w:r>
      <w:r w:rsidR="00B04BC5">
        <w:t>Register Sequence Diagram</w:t>
      </w:r>
      <w:bookmarkEnd w:id="33"/>
      <w:r w:rsidR="00B04BC5">
        <w:t xml:space="preserve"> </w:t>
      </w:r>
    </w:p>
    <w:p w:rsidR="00B04BC5" w:rsidRDefault="00B04BC5" w:rsidP="00B04BC5"/>
    <w:p w:rsidR="00955B54" w:rsidRDefault="00955B54" w:rsidP="00B04BC5"/>
    <w:p w:rsidR="00955B54" w:rsidRDefault="00955B54" w:rsidP="00B04BC5"/>
    <w:p w:rsidR="00955B54" w:rsidRDefault="00955B54" w:rsidP="00B04BC5"/>
    <w:p w:rsidR="00955B54" w:rsidRDefault="00955B54" w:rsidP="00B04BC5"/>
    <w:p w:rsidR="00955B54" w:rsidRDefault="00955B54" w:rsidP="00B04BC5"/>
    <w:p w:rsidR="00955B54" w:rsidRDefault="00955B54" w:rsidP="00B04BC5"/>
    <w:p w:rsidR="00955B54" w:rsidRDefault="00955B54" w:rsidP="00B04BC5"/>
    <w:p w:rsidR="00955B54" w:rsidRDefault="00955B54" w:rsidP="00B04BC5"/>
    <w:p w:rsidR="00955B54" w:rsidRDefault="00955B54" w:rsidP="00B04BC5"/>
    <w:p w:rsidR="00B04BC5" w:rsidRDefault="00B04BC5" w:rsidP="00B04BC5">
      <w:pPr>
        <w:pStyle w:val="Heading3"/>
        <w:numPr>
          <w:ilvl w:val="2"/>
          <w:numId w:val="12"/>
        </w:numPr>
      </w:pPr>
      <w:bookmarkStart w:id="34" w:name="_Toc405536179"/>
      <w:r>
        <w:lastRenderedPageBreak/>
        <w:t>Adding Record Sequence Diagram</w:t>
      </w:r>
      <w:bookmarkEnd w:id="34"/>
    </w:p>
    <w:p w:rsidR="00B04BC5" w:rsidRDefault="00955B54" w:rsidP="00B04BC5">
      <w:pPr>
        <w:rPr>
          <w:noProof/>
          <w:lang w:eastAsia="en-GB"/>
        </w:rPr>
      </w:pPr>
      <w:r>
        <w:object w:dxaOrig="15346" w:dyaOrig="10425">
          <v:shape id="_x0000_i1026" type="#_x0000_t75" style="width:879.05pt;height:596.4pt" o:ole="">
            <v:imagedata r:id="rId22" o:title=""/>
          </v:shape>
          <o:OLEObject Type="Embed" ProgID="Visio.Drawing.15" ShapeID="_x0000_i1026" DrawAspect="Content" ObjectID="_1479279797" r:id="rId23"/>
        </w:object>
      </w:r>
    </w:p>
    <w:p w:rsidR="00955B54" w:rsidRDefault="00955B54" w:rsidP="00B04BC5">
      <w:pPr>
        <w:rPr>
          <w:noProof/>
          <w:lang w:eastAsia="en-GB"/>
        </w:rPr>
      </w:pPr>
    </w:p>
    <w:p w:rsidR="00955B54" w:rsidRDefault="00955B54" w:rsidP="00B04BC5">
      <w:pPr>
        <w:rPr>
          <w:noProof/>
          <w:lang w:eastAsia="en-GB"/>
        </w:rPr>
      </w:pPr>
    </w:p>
    <w:p w:rsidR="00B04BC5" w:rsidRDefault="00B04BC5" w:rsidP="00B04BC5">
      <w:pPr>
        <w:pStyle w:val="Heading3"/>
        <w:numPr>
          <w:ilvl w:val="2"/>
          <w:numId w:val="12"/>
        </w:numPr>
      </w:pPr>
      <w:bookmarkStart w:id="35" w:name="_Toc405536180"/>
      <w:r>
        <w:lastRenderedPageBreak/>
        <w:t>Updating Record Sequence Diagram</w:t>
      </w:r>
      <w:bookmarkEnd w:id="35"/>
    </w:p>
    <w:p w:rsidR="00B04BC5" w:rsidRDefault="00955B54" w:rsidP="00B04BC5">
      <w:pPr>
        <w:rPr>
          <w:noProof/>
          <w:lang w:eastAsia="en-GB"/>
        </w:rPr>
      </w:pPr>
      <w:r>
        <w:object w:dxaOrig="15871" w:dyaOrig="10425">
          <v:shape id="_x0000_i1027" type="#_x0000_t75" style="width:884.4pt;height:583.5pt" o:ole="">
            <v:imagedata r:id="rId24" o:title=""/>
          </v:shape>
          <o:OLEObject Type="Embed" ProgID="Visio.Drawing.15" ShapeID="_x0000_i1027" DrawAspect="Content" ObjectID="_1479279798" r:id="rId25"/>
        </w:object>
      </w:r>
    </w:p>
    <w:p w:rsidR="00955B54" w:rsidRDefault="00955B54" w:rsidP="00B04BC5">
      <w:pPr>
        <w:rPr>
          <w:noProof/>
          <w:lang w:eastAsia="en-GB"/>
        </w:rPr>
      </w:pPr>
    </w:p>
    <w:p w:rsidR="00955B54" w:rsidRDefault="00955B54" w:rsidP="00B04BC5">
      <w:pPr>
        <w:rPr>
          <w:noProof/>
          <w:lang w:eastAsia="en-GB"/>
        </w:rPr>
      </w:pPr>
    </w:p>
    <w:p w:rsidR="00955B54" w:rsidRDefault="00955B54" w:rsidP="00B04BC5">
      <w:pPr>
        <w:rPr>
          <w:noProof/>
          <w:lang w:eastAsia="en-GB"/>
        </w:rPr>
      </w:pPr>
    </w:p>
    <w:p w:rsidR="00955B54" w:rsidRDefault="00955B54" w:rsidP="00B04BC5">
      <w:pPr>
        <w:rPr>
          <w:noProof/>
          <w:lang w:eastAsia="en-GB"/>
        </w:rPr>
      </w:pPr>
    </w:p>
    <w:p w:rsidR="00620EEC" w:rsidRDefault="00620EEC" w:rsidP="00620EEC">
      <w:pPr>
        <w:pStyle w:val="Heading3"/>
        <w:numPr>
          <w:ilvl w:val="2"/>
          <w:numId w:val="12"/>
        </w:numPr>
      </w:pPr>
      <w:bookmarkStart w:id="36" w:name="_Toc405536181"/>
      <w:r>
        <w:t>State Diagram</w:t>
      </w:r>
      <w:bookmarkEnd w:id="36"/>
    </w:p>
    <w:p w:rsidR="00620EEC" w:rsidRDefault="00F62A25" w:rsidP="00620EEC">
      <w:r>
        <w:rPr>
          <w:noProof/>
        </w:rPr>
        <w:object w:dxaOrig="1440" w:dyaOrig="1440">
          <v:shape id="_x0000_s1027" type="#_x0000_t75" style="position:absolute;margin-left:152.05pt;margin-top:3.15pt;width:650.35pt;height:600.8pt;z-index:251664384;mso-position-horizontal-relative:text;mso-position-vertical-relative:text">
            <v:imagedata r:id="rId26" o:title=""/>
            <w10:wrap type="square"/>
          </v:shape>
          <o:OLEObject Type="Embed" ProgID="Visio.Drawing.15" ShapeID="_x0000_s1027" DrawAspect="Content" ObjectID="_1479279807" r:id="rId27"/>
        </w:object>
      </w:r>
    </w:p>
    <w:p w:rsidR="00955B54" w:rsidRDefault="00955B54" w:rsidP="00620EEC"/>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Pr="00955B54" w:rsidRDefault="00955B54" w:rsidP="00955B54"/>
    <w:p w:rsidR="00955B54" w:rsidRDefault="00955B54" w:rsidP="00955B54"/>
    <w:p w:rsidR="00955B54" w:rsidRPr="00955B54" w:rsidRDefault="00955B54" w:rsidP="00955B54"/>
    <w:p w:rsidR="00C55700" w:rsidRDefault="00C55700" w:rsidP="00955B54">
      <w:pPr>
        <w:sectPr w:rsidR="00C55700" w:rsidSect="00355638">
          <w:pgSz w:w="23814" w:h="16840" w:orient="landscape"/>
          <w:pgMar w:top="1440" w:right="1440" w:bottom="1440" w:left="1440" w:header="709" w:footer="709" w:gutter="0"/>
          <w:cols w:space="708"/>
          <w:titlePg/>
          <w:docGrid w:linePitch="360"/>
        </w:sectPr>
      </w:pPr>
    </w:p>
    <w:p w:rsidR="00C55700" w:rsidRDefault="00C55700" w:rsidP="00955B54"/>
    <w:p w:rsidR="00C55700" w:rsidRDefault="00C55700" w:rsidP="00C55700">
      <w:pPr>
        <w:pStyle w:val="Heading3"/>
        <w:numPr>
          <w:ilvl w:val="2"/>
          <w:numId w:val="12"/>
        </w:numPr>
      </w:pPr>
      <w:bookmarkStart w:id="37" w:name="_Toc405536182"/>
      <w:r>
        <w:t>Activity Diagram</w:t>
      </w:r>
      <w:bookmarkEnd w:id="37"/>
    </w:p>
    <w:p w:rsidR="00C55700" w:rsidRPr="00C55700" w:rsidRDefault="00C55700" w:rsidP="00C55700">
      <w:r>
        <w:object w:dxaOrig="10411" w:dyaOrig="13635">
          <v:shape id="_x0000_i1028" type="#_x0000_t75" style="width:643.7pt;height:844.65pt" o:ole="">
            <v:imagedata r:id="rId28" o:title=""/>
          </v:shape>
          <o:OLEObject Type="Embed" ProgID="Visio.Drawing.15" ShapeID="_x0000_i1028" DrawAspect="Content" ObjectID="_1479279799" r:id="rId29"/>
        </w:object>
      </w:r>
    </w:p>
    <w:p w:rsidR="00C55700" w:rsidRPr="00C55700" w:rsidRDefault="00C55700" w:rsidP="00C55700"/>
    <w:p w:rsidR="00C55700" w:rsidRPr="00C55700" w:rsidRDefault="00C55700" w:rsidP="00C55700"/>
    <w:p w:rsidR="00C55700" w:rsidRPr="00C55700" w:rsidRDefault="00C55700" w:rsidP="00C55700"/>
    <w:p w:rsidR="00C55700" w:rsidRPr="00C55700" w:rsidRDefault="00C55700" w:rsidP="00C55700"/>
    <w:p w:rsidR="00C55700" w:rsidRPr="00C55700" w:rsidRDefault="00C55700" w:rsidP="00C55700"/>
    <w:p w:rsidR="00C55700" w:rsidRDefault="00C55700" w:rsidP="00C55700"/>
    <w:p w:rsidR="00C55700" w:rsidRPr="00C55700" w:rsidRDefault="00C55700" w:rsidP="00C55700">
      <w:pPr>
        <w:sectPr w:rsidR="00C55700" w:rsidRPr="00C55700" w:rsidSect="00C55700">
          <w:pgSz w:w="16840" w:h="23814"/>
          <w:pgMar w:top="1440" w:right="1440" w:bottom="1440" w:left="1440" w:header="709" w:footer="709" w:gutter="0"/>
          <w:cols w:space="708"/>
          <w:titlePg/>
          <w:docGrid w:linePitch="360"/>
        </w:sectPr>
      </w:pPr>
    </w:p>
    <w:p w:rsidR="00C16B47" w:rsidRDefault="00955B54" w:rsidP="00C16B47">
      <w:pPr>
        <w:pStyle w:val="Heading2"/>
        <w:numPr>
          <w:ilvl w:val="1"/>
          <w:numId w:val="12"/>
        </w:numPr>
      </w:pPr>
      <w:bookmarkStart w:id="38" w:name="_Toc405536183"/>
      <w:r>
        <w:lastRenderedPageBreak/>
        <w:t>S</w:t>
      </w:r>
      <w:r w:rsidR="00C16B47">
        <w:t xml:space="preserve">ignificant Algorithms </w:t>
      </w:r>
      <w:r w:rsidR="007142B8">
        <w:t>–</w:t>
      </w:r>
      <w:bookmarkEnd w:id="38"/>
      <w:r w:rsidR="007142B8">
        <w:t xml:space="preserve"> </w:t>
      </w:r>
    </w:p>
    <w:p w:rsidR="00C55700" w:rsidRDefault="00C55700" w:rsidP="00C55700">
      <w:pPr>
        <w:pStyle w:val="Heading3"/>
        <w:numPr>
          <w:ilvl w:val="2"/>
          <w:numId w:val="12"/>
        </w:numPr>
        <w:rPr>
          <w:rFonts w:eastAsia="Times New Roman"/>
          <w:lang w:eastAsia="en-GB"/>
        </w:rPr>
      </w:pPr>
      <w:bookmarkStart w:id="39" w:name="_Toc405536184"/>
      <w:r w:rsidRPr="00E908F1">
        <w:rPr>
          <w:rFonts w:eastAsia="Times New Roman"/>
          <w:lang w:eastAsia="en-GB"/>
        </w:rPr>
        <w:t>Filters</w:t>
      </w:r>
      <w:bookmarkEnd w:id="39"/>
    </w:p>
    <w:p w:rsidR="00C55700" w:rsidRPr="00C55700" w:rsidRDefault="00C55700" w:rsidP="00C55700">
      <w:pPr>
        <w:rPr>
          <w:rFonts w:cs="Arial"/>
          <w:lang w:eastAsia="en-GB"/>
        </w:rPr>
      </w:pPr>
      <w:r w:rsidRPr="00C55700">
        <w:rPr>
          <w:rFonts w:cs="Arial"/>
          <w:lang w:eastAsia="en-GB"/>
        </w:rPr>
        <w:t>The filters work by restricting data to the search term , this can be useful to allow the user to optimise their search.</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LinkedList&lt;Records&gt;</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dataCollected</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LinkedList&lt;Records&gt;</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output</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int</w:t>
      </w:r>
      <w:r w:rsidRPr="00C55700">
        <w:rPr>
          <w:rFonts w:eastAsia="Times New Roman" w:cs="Arial"/>
          <w:color w:val="000000"/>
          <w:sz w:val="20"/>
          <w:szCs w:val="20"/>
          <w:lang w:eastAsia="en-GB"/>
        </w:rPr>
        <w:t xml:space="preserve"> matchScore = 0</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FF00FF"/>
          <w:sz w:val="20"/>
          <w:szCs w:val="20"/>
          <w:lang w:eastAsia="en-GB"/>
        </w:rPr>
        <w:t>foreach</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entry</w:t>
      </w: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in</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dataCollected</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if</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entry</w:t>
      </w:r>
      <w:r w:rsidRPr="00C55700">
        <w:rPr>
          <w:rFonts w:eastAsia="Times New Roman" w:cs="Arial"/>
          <w:color w:val="000000"/>
          <w:sz w:val="20"/>
          <w:szCs w:val="20"/>
          <w:lang w:eastAsia="en-GB"/>
        </w:rPr>
        <w:t xml:space="preserve"> matches filter condition</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add to </w:t>
      </w:r>
      <w:r w:rsidRPr="00C55700">
        <w:rPr>
          <w:rFonts w:eastAsia="Times New Roman" w:cs="Arial"/>
          <w:color w:val="0080C0"/>
          <w:sz w:val="20"/>
          <w:szCs w:val="20"/>
          <w:lang w:eastAsia="en-GB"/>
        </w:rPr>
        <w:t>output</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else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ignore the data</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For date filter </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Date</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dateToFilter</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Date</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range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foreach</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entry</w:t>
      </w: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in</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dataCollected</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get </w:t>
      </w:r>
      <w:r w:rsidRPr="00C55700">
        <w:rPr>
          <w:rFonts w:eastAsia="Times New Roman" w:cs="Arial"/>
          <w:color w:val="0080C0"/>
          <w:sz w:val="20"/>
          <w:szCs w:val="20"/>
          <w:lang w:eastAsia="en-GB"/>
        </w:rPr>
        <w:t>entry</w:t>
      </w:r>
      <w:r w:rsidRPr="00C55700">
        <w:rPr>
          <w:rFonts w:eastAsia="Times New Roman" w:cs="Arial"/>
          <w:color w:val="000000"/>
          <w:sz w:val="20"/>
          <w:szCs w:val="20"/>
          <w:lang w:eastAsia="en-GB"/>
        </w:rPr>
        <w:t xml:space="preserve"> date and</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if</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entry</w:t>
      </w:r>
      <w:r w:rsidRPr="00C55700">
        <w:rPr>
          <w:rFonts w:eastAsia="Times New Roman" w:cs="Arial"/>
          <w:color w:val="000000"/>
          <w:sz w:val="20"/>
          <w:szCs w:val="20"/>
          <w:lang w:eastAsia="en-GB"/>
        </w:rPr>
        <w:t xml:space="preserve"> date </w:t>
      </w:r>
      <w:r w:rsidRPr="00C55700">
        <w:rPr>
          <w:rFonts w:eastAsia="Times New Roman" w:cs="Arial"/>
          <w:color w:val="FF00FF"/>
          <w:sz w:val="20"/>
          <w:szCs w:val="20"/>
          <w:lang w:eastAsia="en-GB"/>
        </w:rPr>
        <w:t>is</w:t>
      </w: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in</w:t>
      </w:r>
      <w:r w:rsidRPr="00C55700">
        <w:rPr>
          <w:rFonts w:eastAsia="Times New Roman" w:cs="Arial"/>
          <w:color w:val="000000"/>
          <w:sz w:val="20"/>
          <w:szCs w:val="20"/>
          <w:lang w:eastAsia="en-GB"/>
        </w:rPr>
        <w:t xml:space="preserve"> the </w:t>
      </w:r>
      <w:r w:rsidRPr="00C55700">
        <w:rPr>
          <w:rFonts w:eastAsia="Times New Roman" w:cs="Arial"/>
          <w:color w:val="0080C0"/>
          <w:sz w:val="20"/>
          <w:szCs w:val="20"/>
          <w:lang w:eastAsia="en-GB"/>
        </w:rPr>
        <w:t>range</w:t>
      </w:r>
      <w:r w:rsidRPr="00C55700">
        <w:rPr>
          <w:rFonts w:eastAsia="Times New Roman" w:cs="Arial"/>
          <w:color w:val="000000"/>
          <w:sz w:val="20"/>
          <w:szCs w:val="20"/>
          <w:lang w:eastAsia="en-GB"/>
        </w:rPr>
        <w:t xml:space="preserve"> of dateToFilter+-range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add to </w:t>
      </w:r>
      <w:r w:rsidRPr="00C55700">
        <w:rPr>
          <w:rFonts w:eastAsia="Times New Roman" w:cs="Arial"/>
          <w:color w:val="0080C0"/>
          <w:sz w:val="20"/>
          <w:szCs w:val="20"/>
          <w:lang w:eastAsia="en-GB"/>
        </w:rPr>
        <w:t>output</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else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ignore the data     </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The search algorithm gets the data from the filter algorithm, it then compares the hamming distance of the binary input and search term to give a closest match the closest 10 are then stored in an array to be printed out at the end of the search. For example, if the user was searching for “Rose” but entered the search term “Ros” there would still be a result returned. This means there will almost always be a result.</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int</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maximumHammingDistance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Record[]</w:t>
      </w:r>
      <w:r w:rsidRPr="00C55700">
        <w:rPr>
          <w:rFonts w:eastAsia="Times New Roman" w:cs="Arial"/>
          <w:color w:val="000000"/>
          <w:sz w:val="20"/>
          <w:szCs w:val="20"/>
          <w:lang w:eastAsia="en-GB"/>
        </w:rPr>
        <w:t xml:space="preserve"> databaseRecord;</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Record[]</w:t>
      </w:r>
      <w:r w:rsidRPr="00C55700">
        <w:rPr>
          <w:rFonts w:eastAsia="Times New Roman" w:cs="Arial"/>
          <w:color w:val="000000"/>
          <w:sz w:val="20"/>
          <w:szCs w:val="20"/>
          <w:lang w:eastAsia="en-GB"/>
        </w:rPr>
        <w:t xml:space="preserve"> results;</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FF"/>
          <w:sz w:val="20"/>
          <w:szCs w:val="20"/>
          <w:lang w:eastAsia="en-GB"/>
        </w:rPr>
        <w:t>String</w:t>
      </w:r>
      <w:r w:rsidRPr="00C55700">
        <w:rPr>
          <w:rFonts w:eastAsia="Times New Roman" w:cs="Arial"/>
          <w:color w:val="000000"/>
          <w:sz w:val="20"/>
          <w:szCs w:val="20"/>
          <w:lang w:eastAsia="en-GB"/>
        </w:rPr>
        <w:t xml:space="preserve"> searchTerm</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FF00FF"/>
          <w:sz w:val="20"/>
          <w:szCs w:val="20"/>
          <w:lang w:eastAsia="en-GB"/>
        </w:rPr>
        <w:t>foreach</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record</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x</w:t>
      </w: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in</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databaseRecord</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get hamming distance between </w:t>
      </w:r>
      <w:r w:rsidRPr="00C55700">
        <w:rPr>
          <w:rFonts w:eastAsia="Times New Roman" w:cs="Arial"/>
          <w:color w:val="0080C0"/>
          <w:sz w:val="20"/>
          <w:szCs w:val="20"/>
          <w:lang w:eastAsia="en-GB"/>
        </w:rPr>
        <w:t>x</w:t>
      </w:r>
      <w:r w:rsidRPr="00C55700">
        <w:rPr>
          <w:rFonts w:eastAsia="Times New Roman" w:cs="Arial"/>
          <w:color w:val="000000"/>
          <w:sz w:val="20"/>
          <w:szCs w:val="20"/>
          <w:lang w:eastAsia="en-GB"/>
        </w:rPr>
        <w:t xml:space="preserve"> and searchTerm</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if</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x</w:t>
      </w:r>
      <w:r w:rsidRPr="00C55700">
        <w:rPr>
          <w:rFonts w:eastAsia="Times New Roman" w:cs="Arial"/>
          <w:color w:val="000000"/>
          <w:sz w:val="20"/>
          <w:szCs w:val="20"/>
          <w:lang w:eastAsia="en-GB"/>
        </w:rPr>
        <w:t xml:space="preserve"> hamming distance </w:t>
      </w:r>
      <w:r w:rsidRPr="00C55700">
        <w:rPr>
          <w:rFonts w:eastAsia="Times New Roman" w:cs="Arial"/>
          <w:color w:val="FF00FF"/>
          <w:sz w:val="20"/>
          <w:szCs w:val="20"/>
          <w:lang w:eastAsia="en-GB"/>
        </w:rPr>
        <w:t>is</w:t>
      </w:r>
      <w:r w:rsidRPr="00C55700">
        <w:rPr>
          <w:rFonts w:eastAsia="Times New Roman" w:cs="Arial"/>
          <w:color w:val="000000"/>
          <w:sz w:val="20"/>
          <w:szCs w:val="20"/>
          <w:lang w:eastAsia="en-GB"/>
        </w:rPr>
        <w:t xml:space="preserve"> less than </w:t>
      </w:r>
      <w:r w:rsidRPr="00C55700">
        <w:rPr>
          <w:rFonts w:eastAsia="Times New Roman" w:cs="Arial"/>
          <w:color w:val="0080C0"/>
          <w:sz w:val="20"/>
          <w:szCs w:val="20"/>
          <w:lang w:eastAsia="en-GB"/>
        </w:rPr>
        <w:t>maximumHammingDistance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foreach</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record</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y</w:t>
      </w: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in</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results</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if</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x</w:t>
      </w:r>
      <w:r w:rsidRPr="00C55700">
        <w:rPr>
          <w:rFonts w:eastAsia="Times New Roman" w:cs="Arial"/>
          <w:color w:val="000000"/>
          <w:sz w:val="20"/>
          <w:szCs w:val="20"/>
          <w:lang w:eastAsia="en-GB"/>
        </w:rPr>
        <w:t xml:space="preserve"> distance </w:t>
      </w:r>
      <w:r w:rsidRPr="00C55700">
        <w:rPr>
          <w:rFonts w:eastAsia="Times New Roman" w:cs="Arial"/>
          <w:color w:val="FF00FF"/>
          <w:sz w:val="20"/>
          <w:szCs w:val="20"/>
          <w:lang w:eastAsia="en-GB"/>
        </w:rPr>
        <w:t>is</w:t>
      </w:r>
      <w:r w:rsidRPr="00C55700">
        <w:rPr>
          <w:rFonts w:eastAsia="Times New Roman" w:cs="Arial"/>
          <w:color w:val="000000"/>
          <w:sz w:val="20"/>
          <w:szCs w:val="20"/>
          <w:lang w:eastAsia="en-GB"/>
        </w:rPr>
        <w:t xml:space="preserve"> less than </w:t>
      </w:r>
      <w:r w:rsidRPr="00C55700">
        <w:rPr>
          <w:rFonts w:eastAsia="Times New Roman" w:cs="Arial"/>
          <w:color w:val="0080C0"/>
          <w:sz w:val="20"/>
          <w:szCs w:val="20"/>
          <w:lang w:eastAsia="en-GB"/>
        </w:rPr>
        <w:t>y</w:t>
      </w:r>
      <w:r w:rsidRPr="00C55700">
        <w:rPr>
          <w:rFonts w:eastAsia="Times New Roman" w:cs="Arial"/>
          <w:color w:val="000000"/>
          <w:sz w:val="20"/>
          <w:szCs w:val="20"/>
          <w:lang w:eastAsia="en-GB"/>
        </w:rPr>
        <w:t xml:space="preserve"> distance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lastRenderedPageBreak/>
        <w:t xml:space="preserve">            </w:t>
      </w:r>
      <w:r w:rsidRPr="00C55700">
        <w:rPr>
          <w:rFonts w:eastAsia="Times New Roman" w:cs="Arial"/>
          <w:color w:val="FF00FF"/>
          <w:sz w:val="20"/>
          <w:szCs w:val="20"/>
          <w:lang w:eastAsia="en-GB"/>
        </w:rPr>
        <w:t>continue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else</w:t>
      </w: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if</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x</w:t>
      </w:r>
      <w:r w:rsidRPr="00C55700">
        <w:rPr>
          <w:rFonts w:eastAsia="Times New Roman" w:cs="Arial"/>
          <w:color w:val="000000"/>
          <w:sz w:val="20"/>
          <w:szCs w:val="20"/>
          <w:lang w:eastAsia="en-GB"/>
        </w:rPr>
        <w:t xml:space="preserve"> distance </w:t>
      </w:r>
      <w:r w:rsidRPr="00C55700">
        <w:rPr>
          <w:rFonts w:eastAsia="Times New Roman" w:cs="Arial"/>
          <w:color w:val="FF00FF"/>
          <w:sz w:val="20"/>
          <w:szCs w:val="20"/>
          <w:lang w:eastAsia="en-GB"/>
        </w:rPr>
        <w:t>is</w:t>
      </w:r>
      <w:r w:rsidRPr="00C55700">
        <w:rPr>
          <w:rFonts w:eastAsia="Times New Roman" w:cs="Arial"/>
          <w:color w:val="000000"/>
          <w:sz w:val="20"/>
          <w:szCs w:val="20"/>
          <w:lang w:eastAsia="en-GB"/>
        </w:rPr>
        <w:t xml:space="preserve"> greater than or equal to </w:t>
      </w:r>
      <w:r w:rsidRPr="00C55700">
        <w:rPr>
          <w:rFonts w:eastAsia="Times New Roman" w:cs="Arial"/>
          <w:color w:val="0080C0"/>
          <w:sz w:val="20"/>
          <w:szCs w:val="20"/>
          <w:lang w:eastAsia="en-GB"/>
        </w:rPr>
        <w:t>y</w:t>
      </w:r>
      <w:r w:rsidRPr="00C55700">
        <w:rPr>
          <w:rFonts w:eastAsia="Times New Roman" w:cs="Arial"/>
          <w:color w:val="000000"/>
          <w:sz w:val="20"/>
          <w:szCs w:val="20"/>
          <w:lang w:eastAsia="en-GB"/>
        </w:rPr>
        <w:t xml:space="preserve"> distance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insert </w:t>
      </w:r>
      <w:r w:rsidRPr="00C55700">
        <w:rPr>
          <w:rFonts w:eastAsia="Times New Roman" w:cs="Arial"/>
          <w:color w:val="0080C0"/>
          <w:sz w:val="20"/>
          <w:szCs w:val="20"/>
          <w:lang w:eastAsia="en-GB"/>
        </w:rPr>
        <w:t>x</w:t>
      </w:r>
      <w:r w:rsidRPr="00C55700">
        <w:rPr>
          <w:rFonts w:eastAsia="Times New Roman" w:cs="Arial"/>
          <w:color w:val="000000"/>
          <w:sz w:val="20"/>
          <w:szCs w:val="20"/>
          <w:lang w:eastAsia="en-GB"/>
        </w:rPr>
        <w:t xml:space="preserve"> behind </w:t>
      </w:r>
      <w:r w:rsidRPr="00C55700">
        <w:rPr>
          <w:rFonts w:eastAsia="Times New Roman" w:cs="Arial"/>
          <w:color w:val="0080C0"/>
          <w:sz w:val="20"/>
          <w:szCs w:val="20"/>
          <w:lang w:eastAsia="en-GB"/>
        </w:rPr>
        <w:t>y</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else</w:t>
      </w:r>
    </w:p>
    <w:p w:rsidR="00C55700" w:rsidRPr="00C55700" w:rsidRDefault="00C55700" w:rsidP="00C55700">
      <w:pPr>
        <w:shd w:val="clear" w:color="auto" w:fill="FFFFFF"/>
        <w:spacing w:after="0" w:line="240" w:lineRule="auto"/>
        <w:rPr>
          <w:rFonts w:eastAsia="Times New Roman" w:cs="Arial"/>
          <w:color w:val="00000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continue</w:t>
      </w:r>
    </w:p>
    <w:p w:rsidR="00C55700" w:rsidRPr="00C55700" w:rsidRDefault="00C55700" w:rsidP="00C55700">
      <w:pPr>
        <w:shd w:val="clear" w:color="auto" w:fill="FFFFFF"/>
        <w:spacing w:after="0" w:line="240" w:lineRule="auto"/>
        <w:rPr>
          <w:rFonts w:eastAsia="Times New Roman" w:cs="Arial"/>
          <w:color w:val="0080C0"/>
          <w:sz w:val="20"/>
          <w:szCs w:val="20"/>
          <w:lang w:eastAsia="en-GB"/>
        </w:rPr>
      </w:pPr>
      <w:r w:rsidRPr="00C55700">
        <w:rPr>
          <w:rFonts w:eastAsia="Times New Roman" w:cs="Arial"/>
          <w:color w:val="000000"/>
          <w:sz w:val="20"/>
          <w:szCs w:val="20"/>
          <w:lang w:eastAsia="en-GB"/>
        </w:rPr>
        <w:t xml:space="preserve">    </w:t>
      </w:r>
      <w:r w:rsidRPr="00C55700">
        <w:rPr>
          <w:rFonts w:eastAsia="Times New Roman" w:cs="Arial"/>
          <w:color w:val="FF00FF"/>
          <w:sz w:val="20"/>
          <w:szCs w:val="20"/>
          <w:lang w:eastAsia="en-GB"/>
        </w:rPr>
        <w:t>return</w:t>
      </w:r>
      <w:r w:rsidRPr="00C55700">
        <w:rPr>
          <w:rFonts w:eastAsia="Times New Roman" w:cs="Arial"/>
          <w:color w:val="000000"/>
          <w:sz w:val="20"/>
          <w:szCs w:val="20"/>
          <w:lang w:eastAsia="en-GB"/>
        </w:rPr>
        <w:t xml:space="preserve"> </w:t>
      </w:r>
      <w:r w:rsidRPr="00C55700">
        <w:rPr>
          <w:rFonts w:eastAsia="Times New Roman" w:cs="Arial"/>
          <w:color w:val="0080C0"/>
          <w:sz w:val="20"/>
          <w:szCs w:val="20"/>
          <w:lang w:eastAsia="en-GB"/>
        </w:rPr>
        <w:t>results</w:t>
      </w:r>
    </w:p>
    <w:p w:rsidR="00C55700" w:rsidRPr="00C55700" w:rsidRDefault="00C55700" w:rsidP="00C55700">
      <w:pPr>
        <w:rPr>
          <w:rFonts w:cs="Arial"/>
          <w:lang w:eastAsia="en-GB"/>
        </w:rPr>
      </w:pPr>
    </w:p>
    <w:p w:rsidR="00C55700" w:rsidRPr="00C55700" w:rsidRDefault="00C55700" w:rsidP="00C55700">
      <w:pPr>
        <w:pStyle w:val="Heading3"/>
        <w:numPr>
          <w:ilvl w:val="2"/>
          <w:numId w:val="12"/>
        </w:numPr>
        <w:rPr>
          <w:rFonts w:eastAsia="Times New Roman" w:cs="Arial"/>
          <w:sz w:val="24"/>
          <w:lang w:eastAsia="en-GB"/>
        </w:rPr>
      </w:pPr>
      <w:bookmarkStart w:id="40" w:name="_Toc405536185"/>
      <w:r w:rsidRPr="00C55700">
        <w:rPr>
          <w:rFonts w:eastAsia="Times New Roman" w:cs="Arial"/>
          <w:lang w:eastAsia="en-GB"/>
        </w:rPr>
        <w:t>ADT Pseudo code</w:t>
      </w:r>
      <w:bookmarkEnd w:id="40"/>
    </w:p>
    <w:p w:rsidR="00C55700" w:rsidRPr="00C55700" w:rsidRDefault="00C55700" w:rsidP="00C55700">
      <w:pPr>
        <w:spacing w:after="0" w:line="240" w:lineRule="auto"/>
        <w:rPr>
          <w:rFonts w:eastAsia="Times New Roman" w:cs="Arial"/>
          <w:b/>
          <w:sz w:val="24"/>
          <w:szCs w:val="24"/>
          <w:lang w:eastAsia="en-GB"/>
        </w:rPr>
      </w:pPr>
      <w:r w:rsidRPr="00C55700">
        <w:rPr>
          <w:rFonts w:eastAsia="Times New Roman" w:cs="Arial"/>
          <w:b/>
          <w:bCs/>
          <w:color w:val="000000"/>
          <w:sz w:val="23"/>
          <w:szCs w:val="23"/>
          <w:lang w:eastAsia="en-GB"/>
        </w:rPr>
        <w:t>Recording queue</w:t>
      </w:r>
    </w:p>
    <w:p w:rsidR="00C55700" w:rsidRPr="00C55700" w:rsidRDefault="00C55700" w:rsidP="00C55700">
      <w:pPr>
        <w:spacing w:after="0" w:line="240" w:lineRule="auto"/>
        <w:rPr>
          <w:rFonts w:eastAsia="Times New Roman" w:cs="Arial"/>
          <w:sz w:val="24"/>
          <w:szCs w:val="24"/>
          <w:lang w:eastAsia="en-GB"/>
        </w:rPr>
      </w:pP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int number of queue elements</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int pointer to the front of the queue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int pointer to the back of the queue</w:t>
      </w:r>
    </w:p>
    <w:p w:rsidR="00C55700" w:rsidRPr="00C55700" w:rsidRDefault="00C55700" w:rsidP="00C55700">
      <w:pPr>
        <w:spacing w:after="0" w:line="240" w:lineRule="auto"/>
        <w:rPr>
          <w:rFonts w:eastAsia="Times New Roman" w:cs="Arial"/>
          <w:sz w:val="24"/>
          <w:szCs w:val="24"/>
          <w:lang w:eastAsia="en-GB"/>
        </w:rPr>
      </w:pP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add item to queue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insert item at the back of the queue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update pointer to the back of the queue using circular update method</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update number of elements in the queue</w:t>
      </w:r>
    </w:p>
    <w:p w:rsidR="00C55700" w:rsidRPr="00C55700" w:rsidRDefault="00C55700" w:rsidP="00C55700">
      <w:pPr>
        <w:spacing w:after="0" w:line="240" w:lineRule="auto"/>
        <w:rPr>
          <w:rFonts w:eastAsia="Times New Roman" w:cs="Arial"/>
          <w:sz w:val="24"/>
          <w:szCs w:val="24"/>
          <w:lang w:eastAsia="en-GB"/>
        </w:rPr>
      </w:pP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remove item from the queue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take item off the head of the queue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update pointer to the front of the queue using circular update method</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update number of elements in the queue</w:t>
      </w:r>
    </w:p>
    <w:p w:rsidR="00C55700" w:rsidRPr="00C55700" w:rsidRDefault="00C55700" w:rsidP="00C55700">
      <w:pPr>
        <w:spacing w:after="0" w:line="240" w:lineRule="auto"/>
        <w:rPr>
          <w:rFonts w:eastAsia="Times New Roman" w:cs="Arial"/>
          <w:sz w:val="24"/>
          <w:szCs w:val="24"/>
          <w:lang w:eastAsia="en-GB"/>
        </w:rPr>
      </w:pP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examine front</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return the element at the head of the queue</w:t>
      </w:r>
    </w:p>
    <w:p w:rsidR="00C55700" w:rsidRPr="00C55700" w:rsidRDefault="00C55700" w:rsidP="00C55700">
      <w:pPr>
        <w:spacing w:after="0" w:line="240" w:lineRule="auto"/>
        <w:rPr>
          <w:rFonts w:eastAsia="Times New Roman" w:cs="Arial"/>
          <w:sz w:val="24"/>
          <w:szCs w:val="24"/>
          <w:lang w:eastAsia="en-GB"/>
        </w:rPr>
      </w:pP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clear</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for each element in the queue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r>
      <w:r w:rsidRPr="00C55700">
        <w:rPr>
          <w:rFonts w:eastAsia="Times New Roman" w:cs="Arial"/>
          <w:color w:val="000000"/>
          <w:sz w:val="23"/>
          <w:szCs w:val="23"/>
          <w:lang w:eastAsia="en-GB"/>
        </w:rPr>
        <w:tab/>
        <w:t>make current element equal to null</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set number of elements to 0</w:t>
      </w:r>
    </w:p>
    <w:p w:rsidR="00C55700" w:rsidRPr="00C55700" w:rsidRDefault="00C55700" w:rsidP="00C55700">
      <w:pPr>
        <w:spacing w:after="0" w:line="240" w:lineRule="auto"/>
        <w:rPr>
          <w:rFonts w:eastAsia="Times New Roman" w:cs="Arial"/>
          <w:sz w:val="24"/>
          <w:szCs w:val="24"/>
          <w:lang w:eastAsia="en-GB"/>
        </w:rPr>
      </w:pP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lastRenderedPageBreak/>
        <w:t xml:space="preserve">length </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return the number of elements in the queue</w:t>
      </w:r>
    </w:p>
    <w:p w:rsidR="00C55700" w:rsidRPr="00C55700" w:rsidRDefault="00C55700" w:rsidP="00C55700">
      <w:pPr>
        <w:spacing w:after="0" w:line="240" w:lineRule="auto"/>
        <w:ind w:firstLine="720"/>
        <w:rPr>
          <w:rFonts w:eastAsia="Times New Roman" w:cs="Arial"/>
          <w:sz w:val="24"/>
          <w:szCs w:val="24"/>
          <w:lang w:eastAsia="en-GB"/>
        </w:rPr>
      </w:pPr>
      <w:r w:rsidRPr="00C55700">
        <w:rPr>
          <w:rFonts w:eastAsia="Times New Roman" w:cs="Arial"/>
          <w:color w:val="000000"/>
          <w:sz w:val="23"/>
          <w:szCs w:val="23"/>
          <w:lang w:eastAsia="en-GB"/>
        </w:rPr>
        <w:tab/>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isEmpty</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if the number of elements in the queue is 0</w:t>
      </w:r>
    </w:p>
    <w:p w:rsidR="00C55700" w:rsidRPr="00C55700" w:rsidRDefault="00C55700" w:rsidP="00C55700">
      <w:pPr>
        <w:spacing w:after="0" w:line="240" w:lineRule="auto"/>
        <w:ind w:left="720" w:firstLine="720"/>
        <w:rPr>
          <w:rFonts w:eastAsia="Times New Roman" w:cs="Arial"/>
          <w:sz w:val="24"/>
          <w:szCs w:val="24"/>
          <w:lang w:eastAsia="en-GB"/>
        </w:rPr>
      </w:pPr>
      <w:r w:rsidRPr="00C55700">
        <w:rPr>
          <w:rFonts w:eastAsia="Times New Roman" w:cs="Arial"/>
          <w:color w:val="000000"/>
          <w:sz w:val="23"/>
          <w:szCs w:val="23"/>
          <w:lang w:eastAsia="en-GB"/>
        </w:rPr>
        <w:t>return true</w:t>
      </w:r>
    </w:p>
    <w:p w:rsidR="00C55700" w:rsidRPr="00C55700" w:rsidRDefault="00C55700" w:rsidP="00C55700">
      <w:pPr>
        <w:spacing w:after="0" w:line="240" w:lineRule="auto"/>
        <w:ind w:left="720"/>
        <w:rPr>
          <w:rFonts w:eastAsia="Times New Roman" w:cs="Arial"/>
          <w:sz w:val="24"/>
          <w:szCs w:val="24"/>
          <w:lang w:eastAsia="en-GB"/>
        </w:rPr>
      </w:pPr>
      <w:r w:rsidRPr="00C55700">
        <w:rPr>
          <w:rFonts w:eastAsia="Times New Roman" w:cs="Arial"/>
          <w:color w:val="000000"/>
          <w:sz w:val="23"/>
          <w:szCs w:val="23"/>
          <w:lang w:eastAsia="en-GB"/>
        </w:rPr>
        <w:t>else</w:t>
      </w:r>
    </w:p>
    <w:p w:rsidR="00C55700" w:rsidRPr="00C55700" w:rsidRDefault="00C55700" w:rsidP="00C55700">
      <w:pPr>
        <w:spacing w:after="0" w:line="240" w:lineRule="auto"/>
        <w:ind w:left="720" w:firstLine="720"/>
        <w:rPr>
          <w:rFonts w:eastAsia="Times New Roman" w:cs="Arial"/>
          <w:sz w:val="24"/>
          <w:szCs w:val="24"/>
          <w:lang w:eastAsia="en-GB"/>
        </w:rPr>
      </w:pPr>
      <w:r w:rsidRPr="00C55700">
        <w:rPr>
          <w:rFonts w:eastAsia="Times New Roman" w:cs="Arial"/>
          <w:color w:val="000000"/>
          <w:sz w:val="23"/>
          <w:szCs w:val="23"/>
          <w:lang w:eastAsia="en-GB"/>
        </w:rPr>
        <w:t>return false</w:t>
      </w:r>
    </w:p>
    <w:p w:rsidR="00C55700" w:rsidRPr="00C55700" w:rsidRDefault="00C55700" w:rsidP="00C55700">
      <w:pPr>
        <w:spacing w:after="0" w:line="240" w:lineRule="auto"/>
        <w:rPr>
          <w:rFonts w:eastAsia="Times New Roman" w:cs="Arial"/>
          <w:sz w:val="24"/>
          <w:szCs w:val="24"/>
          <w:lang w:eastAsia="en-GB"/>
        </w:rPr>
      </w:pP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circular update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if a pointer is at the end of an array and the array NOT full</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r>
      <w:r w:rsidRPr="00C55700">
        <w:rPr>
          <w:rFonts w:eastAsia="Times New Roman" w:cs="Arial"/>
          <w:color w:val="000000"/>
          <w:sz w:val="23"/>
          <w:szCs w:val="23"/>
          <w:lang w:eastAsia="en-GB"/>
        </w:rPr>
        <w:tab/>
        <w:t>set the pointer to the beginning of the array (position 0)</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else</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r>
      <w:r w:rsidRPr="00C55700">
        <w:rPr>
          <w:rFonts w:eastAsia="Times New Roman" w:cs="Arial"/>
          <w:color w:val="000000"/>
          <w:sz w:val="23"/>
          <w:szCs w:val="23"/>
          <w:lang w:eastAsia="en-GB"/>
        </w:rPr>
        <w:tab/>
        <w:t>increment pointer</w:t>
      </w:r>
    </w:p>
    <w:p w:rsidR="00C55700" w:rsidRPr="00C55700" w:rsidRDefault="00C55700" w:rsidP="00C55700">
      <w:pPr>
        <w:spacing w:after="0" w:line="240" w:lineRule="auto"/>
        <w:rPr>
          <w:rFonts w:eastAsia="Times New Roman" w:cs="Arial"/>
          <w:sz w:val="24"/>
          <w:szCs w:val="24"/>
          <w:lang w:eastAsia="en-GB"/>
        </w:rPr>
      </w:pPr>
      <w:r w:rsidRPr="00C55700">
        <w:rPr>
          <w:rFonts w:eastAsia="Times New Roman" w:cs="Arial"/>
          <w:color w:val="000000"/>
          <w:sz w:val="23"/>
          <w:szCs w:val="23"/>
          <w:lang w:eastAsia="en-GB"/>
        </w:rPr>
        <w:tab/>
        <w:t>return pointer</w:t>
      </w:r>
    </w:p>
    <w:p w:rsidR="00C55700" w:rsidRPr="00E908F1" w:rsidRDefault="00C55700" w:rsidP="00C55700">
      <w:pPr>
        <w:shd w:val="clear" w:color="auto" w:fill="FFFFFF"/>
        <w:spacing w:after="0" w:line="240" w:lineRule="auto"/>
        <w:rPr>
          <w:rFonts w:ascii="Courier New" w:eastAsia="Times New Roman" w:hAnsi="Courier New" w:cs="Courier New"/>
          <w:color w:val="000000"/>
          <w:sz w:val="20"/>
          <w:szCs w:val="20"/>
          <w:lang w:eastAsia="en-GB"/>
        </w:rPr>
      </w:pPr>
    </w:p>
    <w:p w:rsidR="00C55700" w:rsidRDefault="00C55700" w:rsidP="00C55700"/>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 w:rsidR="00620EEC" w:rsidRDefault="00620EEC" w:rsidP="00620EEC">
      <w:pPr>
        <w:sectPr w:rsidR="00620EEC" w:rsidSect="00955B54">
          <w:pgSz w:w="11907" w:h="16840" w:code="9"/>
          <w:pgMar w:top="1440" w:right="1440" w:bottom="1440" w:left="1440" w:header="709" w:footer="709" w:gutter="0"/>
          <w:cols w:space="708"/>
          <w:titlePg/>
          <w:docGrid w:linePitch="360"/>
        </w:sectPr>
      </w:pPr>
    </w:p>
    <w:p w:rsidR="00C16B47" w:rsidRDefault="00C16B47" w:rsidP="00C63645">
      <w:pPr>
        <w:pStyle w:val="Heading2"/>
        <w:numPr>
          <w:ilvl w:val="1"/>
          <w:numId w:val="12"/>
        </w:numPr>
      </w:pPr>
      <w:bookmarkStart w:id="41" w:name="_Toc405536186"/>
      <w:r>
        <w:lastRenderedPageBreak/>
        <w:t>Significant Data Structure</w:t>
      </w:r>
      <w:bookmarkEnd w:id="41"/>
    </w:p>
    <w:p w:rsidR="00620EEC" w:rsidRDefault="00F62A25" w:rsidP="00620EEC">
      <w:pPr>
        <w:pStyle w:val="Heading3"/>
        <w:numPr>
          <w:ilvl w:val="2"/>
          <w:numId w:val="12"/>
        </w:numPr>
      </w:pPr>
      <w:bookmarkStart w:id="42" w:name="_Toc405536187"/>
      <w:r>
        <w:rPr>
          <w:noProof/>
        </w:rPr>
        <w:object w:dxaOrig="1440" w:dyaOrig="1440">
          <v:shape id="_x0000_s1041" type="#_x0000_t75" style="position:absolute;left:0;text-align:left;margin-left:-4.5pt;margin-top:25.45pt;width:1044pt;height:591pt;z-index:251666432;mso-position-horizontal-relative:text;mso-position-vertical-relative:text">
            <v:imagedata r:id="rId30" o:title=""/>
          </v:shape>
          <o:OLEObject Type="Embed" ProgID="Visio.Drawing.15" ShapeID="_x0000_s1041" DrawAspect="Content" ObjectID="_1479279808" r:id="rId31"/>
        </w:object>
      </w:r>
      <w:r w:rsidR="00620EEC">
        <w:t>Object Diagram</w:t>
      </w:r>
      <w:bookmarkEnd w:id="42"/>
    </w:p>
    <w:p w:rsidR="00B64CB6" w:rsidRDefault="00B64CB6" w:rsidP="00CE7A4F">
      <w:pPr>
        <w:sectPr w:rsidR="00B64CB6" w:rsidSect="00B64CB6">
          <w:pgSz w:w="23814" w:h="16840" w:orient="landscape" w:code="9"/>
          <w:pgMar w:top="1440" w:right="1440" w:bottom="1440" w:left="1440" w:header="709" w:footer="709" w:gutter="0"/>
          <w:cols w:space="708"/>
          <w:titlePg/>
          <w:docGrid w:linePitch="360"/>
        </w:sectPr>
      </w:pPr>
    </w:p>
    <w:p w:rsidR="002F6A69" w:rsidRDefault="00620EEC" w:rsidP="00620EEC">
      <w:pPr>
        <w:pStyle w:val="Heading3"/>
        <w:numPr>
          <w:ilvl w:val="2"/>
          <w:numId w:val="12"/>
        </w:numPr>
      </w:pPr>
      <w:bookmarkStart w:id="43" w:name="_Toc405536188"/>
      <w:r>
        <w:lastRenderedPageBreak/>
        <w:t>Class Diagrams</w:t>
      </w:r>
      <w:bookmarkEnd w:id="43"/>
    </w:p>
    <w:p w:rsidR="00B64CB6" w:rsidRDefault="00620EEC" w:rsidP="00CE7A4F">
      <w:pPr>
        <w:pStyle w:val="Heading41"/>
        <w:numPr>
          <w:ilvl w:val="3"/>
          <w:numId w:val="12"/>
        </w:numPr>
      </w:pPr>
      <w:r>
        <w:t>Activities Class Diagram</w:t>
      </w:r>
    </w:p>
    <w:p w:rsidR="00C63645" w:rsidRDefault="00F62A25" w:rsidP="00CE7A4F">
      <w:pPr>
        <w:pStyle w:val="Heading2"/>
        <w:sectPr w:rsidR="00C63645" w:rsidSect="00B64CB6">
          <w:pgSz w:w="16840" w:h="23814" w:code="9"/>
          <w:pgMar w:top="1440" w:right="1440" w:bottom="1440" w:left="1440" w:header="709" w:footer="709" w:gutter="0"/>
          <w:cols w:space="708"/>
          <w:titlePg/>
          <w:docGrid w:linePitch="360"/>
        </w:sectPr>
      </w:pPr>
      <w:bookmarkStart w:id="44" w:name="_Toc405489504"/>
      <w:bookmarkStart w:id="45" w:name="_Toc405535749"/>
      <w:bookmarkStart w:id="46" w:name="_Toc405536189"/>
      <w:bookmarkEnd w:id="44"/>
      <w:r>
        <w:rPr>
          <w:noProof/>
        </w:rPr>
        <w:object w:dxaOrig="1440" w:dyaOrig="1440">
          <v:shape id="_x0000_s1042" type="#_x0000_t75" style="position:absolute;margin-left:-1.5pt;margin-top:17.45pt;width:699pt;height:835.5pt;z-index:251668480;mso-position-horizontal-relative:text;mso-position-vertical-relative:text">
            <v:imagedata r:id="rId32" o:title=""/>
          </v:shape>
          <o:OLEObject Type="Embed" ProgID="Visio.Drawing.15" ShapeID="_x0000_s1042" DrawAspect="Content" ObjectID="_1479279809" r:id="rId33"/>
        </w:object>
      </w:r>
      <w:bookmarkEnd w:id="45"/>
      <w:bookmarkEnd w:id="46"/>
    </w:p>
    <w:p w:rsidR="00C63645" w:rsidRDefault="00620EEC" w:rsidP="00CE7A4F">
      <w:pPr>
        <w:pStyle w:val="Heading41"/>
        <w:numPr>
          <w:ilvl w:val="3"/>
          <w:numId w:val="12"/>
        </w:numPr>
      </w:pPr>
      <w:r>
        <w:lastRenderedPageBreak/>
        <w:t>UI Class Diagram</w:t>
      </w:r>
      <w:bookmarkStart w:id="47" w:name="_Toc405489505"/>
      <w:bookmarkEnd w:id="47"/>
    </w:p>
    <w:p w:rsidR="00C63645" w:rsidRDefault="00F62A25" w:rsidP="00C63645">
      <w:r>
        <w:rPr>
          <w:noProof/>
        </w:rPr>
        <w:object w:dxaOrig="1440" w:dyaOrig="1440">
          <v:shape id="_x0000_s1043" type="#_x0000_t75" style="position:absolute;margin-left:0;margin-top:11.45pt;width:847.5pt;height:588pt;z-index:251670528;mso-position-horizontal-relative:text;mso-position-vertical-relative:text">
            <v:imagedata r:id="rId34" o:title=""/>
          </v:shape>
          <o:OLEObject Type="Embed" ProgID="Visio.Drawing.15" ShapeID="_x0000_s1043" DrawAspect="Content" ObjectID="_1479279810" r:id="rId35"/>
        </w:object>
      </w:r>
    </w:p>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E7A4F" w:rsidRDefault="00CE7A4F" w:rsidP="00C63645"/>
    <w:p w:rsidR="00C63645" w:rsidRDefault="00C63645" w:rsidP="00C63645"/>
    <w:p w:rsidR="00C16B47" w:rsidRDefault="00620EEC" w:rsidP="00620EEC">
      <w:pPr>
        <w:pStyle w:val="Heading41"/>
        <w:numPr>
          <w:ilvl w:val="3"/>
          <w:numId w:val="12"/>
        </w:numPr>
      </w:pPr>
      <w:r>
        <w:lastRenderedPageBreak/>
        <w:t>Data Processing</w:t>
      </w:r>
      <w:r w:rsidR="003E5B96">
        <w:t xml:space="preserve"> Class</w:t>
      </w:r>
      <w:r>
        <w:t xml:space="preserve"> Diagram</w:t>
      </w:r>
    </w:p>
    <w:p w:rsidR="00C63645" w:rsidRPr="00C63645" w:rsidRDefault="00C63645" w:rsidP="00C63645">
      <w:r>
        <w:object w:dxaOrig="15226" w:dyaOrig="10636">
          <v:shape id="_x0000_i1029" type="#_x0000_t75" style="width:919.9pt;height:643.7pt" o:ole="">
            <v:imagedata r:id="rId36" o:title=""/>
          </v:shape>
          <o:OLEObject Type="Embed" ProgID="Visio.Drawing.15" ShapeID="_x0000_i1029" DrawAspect="Content" ObjectID="_1479279800" r:id="rId37"/>
        </w:object>
      </w:r>
    </w:p>
    <w:p w:rsidR="00620EEC" w:rsidRPr="00620EEC" w:rsidRDefault="00620EEC" w:rsidP="00620EEC">
      <w:pPr>
        <w:pStyle w:val="Heading41"/>
        <w:ind w:left="360"/>
      </w:pPr>
    </w:p>
    <w:p w:rsidR="002F6A69" w:rsidRDefault="00620EEC" w:rsidP="00620EEC">
      <w:pPr>
        <w:pStyle w:val="Heading41"/>
        <w:numPr>
          <w:ilvl w:val="3"/>
          <w:numId w:val="12"/>
        </w:numPr>
      </w:pPr>
      <w:r>
        <w:t xml:space="preserve">Database </w:t>
      </w:r>
      <w:r w:rsidR="003E5B96">
        <w:t>Class Diagram</w:t>
      </w:r>
    </w:p>
    <w:p w:rsidR="002F6A69" w:rsidRDefault="00C63645">
      <w:pPr>
        <w:rPr>
          <w:rFonts w:cs="Arial"/>
        </w:rPr>
      </w:pPr>
      <w:r>
        <w:object w:dxaOrig="13470" w:dyaOrig="9046">
          <v:shape id="_x0000_i1030" type="#_x0000_t75" style="width:923.1pt;height:621.15pt" o:ole="">
            <v:imagedata r:id="rId38" o:title=""/>
          </v:shape>
          <o:OLEObject Type="Embed" ProgID="Visio.Drawing.15" ShapeID="_x0000_i1030" DrawAspect="Content" ObjectID="_1479279801" r:id="rId39"/>
        </w:object>
      </w:r>
    </w:p>
    <w:p w:rsidR="002F6A69" w:rsidRDefault="003E5B96" w:rsidP="003E5B96">
      <w:pPr>
        <w:pStyle w:val="Heading41"/>
        <w:numPr>
          <w:ilvl w:val="3"/>
          <w:numId w:val="12"/>
        </w:numPr>
      </w:pPr>
      <w:r>
        <w:lastRenderedPageBreak/>
        <w:t>Exceptions Class Diagram</w:t>
      </w:r>
    </w:p>
    <w:p w:rsidR="00C63645" w:rsidRDefault="00C63645" w:rsidP="00C63645">
      <w:pPr>
        <w:pStyle w:val="Heading41"/>
        <w:ind w:left="360"/>
      </w:pPr>
      <w:r>
        <w:object w:dxaOrig="14986" w:dyaOrig="10425">
          <v:shape id="_x0000_i1031" type="#_x0000_t75" style="width:913.45pt;height:634.05pt" o:ole="">
            <v:imagedata r:id="rId40" o:title=""/>
          </v:shape>
          <o:OLEObject Type="Embed" ProgID="Visio.Drawing.15" ShapeID="_x0000_i1031" DrawAspect="Content" ObjectID="_1479279802" r:id="rId41"/>
        </w:object>
      </w:r>
    </w:p>
    <w:p w:rsidR="003E5B96" w:rsidRDefault="003E5B96" w:rsidP="003E5B96">
      <w:pPr>
        <w:pStyle w:val="Heading41"/>
        <w:ind w:left="360"/>
      </w:pPr>
    </w:p>
    <w:p w:rsidR="002F6A69" w:rsidRDefault="003E5B96" w:rsidP="00EF7D60">
      <w:pPr>
        <w:pStyle w:val="Heading41"/>
        <w:numPr>
          <w:ilvl w:val="3"/>
          <w:numId w:val="12"/>
        </w:numPr>
      </w:pPr>
      <w:r>
        <w:lastRenderedPageBreak/>
        <w:t>Utilities Class Diagram</w:t>
      </w:r>
    </w:p>
    <w:p w:rsidR="003E5B96" w:rsidRPr="003E5B96" w:rsidRDefault="00C63645" w:rsidP="003E5B96">
      <w:pPr>
        <w:ind w:left="360"/>
        <w:rPr>
          <w:rFonts w:cs="Arial"/>
        </w:rPr>
      </w:pPr>
      <w:r>
        <w:object w:dxaOrig="8086" w:dyaOrig="5865">
          <v:shape id="_x0000_i1032" type="#_x0000_t75" style="width:738.25pt;height:537.3pt" o:ole="">
            <v:imagedata r:id="rId42" o:title=""/>
          </v:shape>
          <o:OLEObject Type="Embed" ProgID="Visio.Drawing.15" ShapeID="_x0000_i1032" DrawAspect="Content" ObjectID="_1479279803" r:id="rId43"/>
        </w:object>
      </w:r>
    </w:p>
    <w:p w:rsidR="002F6A69" w:rsidRDefault="002F6A69">
      <w:pPr>
        <w:rPr>
          <w:rFonts w:cs="Arial"/>
        </w:rPr>
      </w:pPr>
    </w:p>
    <w:p w:rsidR="0075280D" w:rsidRDefault="0075280D" w:rsidP="008C6E08">
      <w:pPr>
        <w:rPr>
          <w:rFonts w:cs="Arial"/>
          <w:b/>
          <w:u w:val="single"/>
        </w:rPr>
      </w:pPr>
    </w:p>
    <w:p w:rsidR="003E5B96" w:rsidRDefault="003E5B96" w:rsidP="008C6E08">
      <w:pPr>
        <w:rPr>
          <w:rFonts w:cs="Arial"/>
          <w:b/>
          <w:u w:val="single"/>
        </w:rPr>
        <w:sectPr w:rsidR="003E5B96" w:rsidSect="00C63645">
          <w:pgSz w:w="23814" w:h="16840" w:orient="landscape" w:code="9"/>
          <w:pgMar w:top="1440" w:right="1440" w:bottom="1440" w:left="1440" w:header="709" w:footer="709" w:gutter="0"/>
          <w:cols w:space="708"/>
          <w:titlePg/>
          <w:docGrid w:linePitch="360"/>
        </w:sectPr>
      </w:pPr>
    </w:p>
    <w:p w:rsidR="00430901" w:rsidRDefault="003E5B96" w:rsidP="003E5B96">
      <w:pPr>
        <w:pStyle w:val="Heading41"/>
        <w:numPr>
          <w:ilvl w:val="3"/>
          <w:numId w:val="12"/>
        </w:numPr>
      </w:pPr>
      <w:r>
        <w:lastRenderedPageBreak/>
        <w:t>Data Class Diagram</w:t>
      </w:r>
    </w:p>
    <w:p w:rsidR="003E5B96" w:rsidRDefault="00C63645" w:rsidP="008C6E08">
      <w:pPr>
        <w:rPr>
          <w:rFonts w:cs="Arial"/>
          <w:b/>
          <w:u w:val="single"/>
        </w:rPr>
        <w:sectPr w:rsidR="003E5B96" w:rsidSect="00C63645">
          <w:pgSz w:w="16840" w:h="23814" w:code="9"/>
          <w:pgMar w:top="1440" w:right="1440" w:bottom="1440" w:left="1440" w:header="709" w:footer="709" w:gutter="0"/>
          <w:cols w:space="708"/>
          <w:titlePg/>
          <w:docGrid w:linePitch="360"/>
        </w:sectPr>
      </w:pPr>
      <w:r>
        <w:object w:dxaOrig="14911" w:dyaOrig="21616">
          <v:shape id="_x0000_i1033" type="#_x0000_t75" style="width:697.45pt;height:1010.15pt" o:ole="">
            <v:imagedata r:id="rId44" o:title=""/>
          </v:shape>
          <o:OLEObject Type="Embed" ProgID="Visio.Drawing.15" ShapeID="_x0000_i1033" DrawAspect="Content" ObjectID="_1479279804" r:id="rId45"/>
        </w:object>
      </w:r>
    </w:p>
    <w:p w:rsidR="00430901" w:rsidRDefault="003E5B96" w:rsidP="003E5B96">
      <w:pPr>
        <w:pStyle w:val="Heading41"/>
        <w:numPr>
          <w:ilvl w:val="3"/>
          <w:numId w:val="12"/>
        </w:numPr>
      </w:pPr>
      <w:r>
        <w:lastRenderedPageBreak/>
        <w:t>Filtering Class Diagram</w:t>
      </w:r>
    </w:p>
    <w:p w:rsidR="00E11A21" w:rsidRDefault="00E11A21" w:rsidP="003E5B96">
      <w:pPr>
        <w:pStyle w:val="Heading41"/>
        <w:ind w:left="360"/>
      </w:pPr>
    </w:p>
    <w:p w:rsidR="00C63645" w:rsidRDefault="00C63645" w:rsidP="003E5B96">
      <w:pPr>
        <w:pStyle w:val="Heading41"/>
        <w:ind w:left="360"/>
        <w:sectPr w:rsidR="00C63645" w:rsidSect="00C63645">
          <w:pgSz w:w="23814" w:h="16840" w:orient="landscape" w:code="9"/>
          <w:pgMar w:top="1440" w:right="1440" w:bottom="1440" w:left="1440" w:header="709" w:footer="709" w:gutter="0"/>
          <w:cols w:space="708"/>
          <w:titlePg/>
          <w:docGrid w:linePitch="360"/>
        </w:sectPr>
      </w:pPr>
      <w:r>
        <w:object w:dxaOrig="15600" w:dyaOrig="10471">
          <v:shape id="_x0000_i1034" type="#_x0000_t75" style="width:954.25pt;height:640.5pt" o:ole="">
            <v:imagedata r:id="rId46" o:title=""/>
          </v:shape>
          <o:OLEObject Type="Embed" ProgID="Visio.Drawing.15" ShapeID="_x0000_i1034" DrawAspect="Content" ObjectID="_1479279805" r:id="rId47"/>
        </w:object>
      </w:r>
    </w:p>
    <w:p w:rsidR="00C63645" w:rsidRDefault="00C63645" w:rsidP="00C63645">
      <w:pPr>
        <w:pStyle w:val="Heading1"/>
      </w:pPr>
      <w:bookmarkStart w:id="48" w:name="_Toc405536190"/>
      <w:r w:rsidRPr="002C2979">
        <w:lastRenderedPageBreak/>
        <w:t>REFERENCES</w:t>
      </w:r>
      <w:bookmarkEnd w:id="48"/>
    </w:p>
    <w:p w:rsidR="00EF7D60" w:rsidRDefault="00EF7D60" w:rsidP="00EF7D60">
      <w:pPr>
        <w:rPr>
          <w:lang w:val="fr-FR"/>
        </w:rPr>
      </w:pPr>
      <w:r w:rsidRPr="00EF7D60">
        <w:rPr>
          <w:lang w:val="fr-FR"/>
        </w:rPr>
        <w:t>Software Engineering Group Projects</w:t>
      </w:r>
      <w:r>
        <w:rPr>
          <w:lang w:val="fr-FR"/>
        </w:rPr>
        <w:t xml:space="preserve"> </w:t>
      </w:r>
      <w:r w:rsidRPr="00EF7D60">
        <w:rPr>
          <w:lang w:val="fr-FR"/>
        </w:rPr>
        <w:t>Reserve Plant Species Recording</w:t>
      </w:r>
      <w:r>
        <w:rPr>
          <w:lang w:val="fr-FR"/>
        </w:rPr>
        <w:t xml:space="preserve"> </w:t>
      </w:r>
      <w:r w:rsidRPr="00EF7D60">
        <w:rPr>
          <w:lang w:val="fr-FR"/>
        </w:rPr>
        <w:t>Requirements Specification</w:t>
      </w:r>
      <w:r>
        <w:rPr>
          <w:lang w:val="fr-FR"/>
        </w:rPr>
        <w:t xml:space="preserve"> – N.W.Hardy – 06/10/2014 </w:t>
      </w:r>
    </w:p>
    <w:p w:rsidR="00EF7D60" w:rsidRPr="00EF7D60" w:rsidRDefault="00EF7D60" w:rsidP="00EF7D60">
      <w:pPr>
        <w:rPr>
          <w:lang w:val="fr-FR"/>
        </w:rPr>
      </w:pPr>
      <w:r>
        <w:rPr>
          <w:lang w:val="fr-FR"/>
        </w:rPr>
        <w:t>Software Engineering Group 11 Project Plan – T.Goree, T.R</w:t>
      </w:r>
      <w:r w:rsidR="00634483">
        <w:rPr>
          <w:lang w:val="fr-FR"/>
        </w:rPr>
        <w:t>aikes, A.Spence, A.Davies et al.</w:t>
      </w:r>
      <w:bookmarkStart w:id="49" w:name="_GoBack"/>
      <w:bookmarkEnd w:id="49"/>
    </w:p>
    <w:p w:rsidR="00C63645" w:rsidRPr="002C2979" w:rsidRDefault="00C63645" w:rsidP="00C63645">
      <w:pPr>
        <w:pStyle w:val="Heading1"/>
      </w:pPr>
      <w:bookmarkStart w:id="50" w:name="_Toc405536191"/>
      <w:r w:rsidRPr="002C2979">
        <w:t>DOCUMENT HISTORY</w:t>
      </w:r>
      <w:bookmarkEnd w:id="50"/>
    </w:p>
    <w:tbl>
      <w:tblPr>
        <w:tblStyle w:val="TableGrid"/>
        <w:tblW w:w="8801" w:type="dxa"/>
        <w:tblLook w:val="04A0" w:firstRow="1" w:lastRow="0" w:firstColumn="1" w:lastColumn="0" w:noHBand="0" w:noVBand="1"/>
      </w:tblPr>
      <w:tblGrid>
        <w:gridCol w:w="1005"/>
        <w:gridCol w:w="1803"/>
        <w:gridCol w:w="1165"/>
        <w:gridCol w:w="3393"/>
        <w:gridCol w:w="1435"/>
      </w:tblGrid>
      <w:tr w:rsidR="00C63645" w:rsidRPr="002C2979" w:rsidTr="00C63645">
        <w:tc>
          <w:tcPr>
            <w:tcW w:w="1005"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Version</w:t>
            </w:r>
          </w:p>
        </w:tc>
        <w:tc>
          <w:tcPr>
            <w:tcW w:w="1803"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CCF No.</w:t>
            </w:r>
          </w:p>
        </w:tc>
        <w:tc>
          <w:tcPr>
            <w:tcW w:w="1165"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 xml:space="preserve">Date </w:t>
            </w:r>
          </w:p>
        </w:tc>
        <w:tc>
          <w:tcPr>
            <w:tcW w:w="3393"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Changes made to document</w:t>
            </w:r>
          </w:p>
        </w:tc>
        <w:tc>
          <w:tcPr>
            <w:tcW w:w="1435"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Changed by</w:t>
            </w:r>
          </w:p>
        </w:tc>
      </w:tr>
      <w:tr w:rsidR="00C63645" w:rsidRPr="002C2979" w:rsidTr="00C63645">
        <w:tc>
          <w:tcPr>
            <w:tcW w:w="1005"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1.0</w:t>
            </w:r>
          </w:p>
        </w:tc>
        <w:tc>
          <w:tcPr>
            <w:tcW w:w="1803"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N/A</w:t>
            </w:r>
          </w:p>
        </w:tc>
        <w:tc>
          <w:tcPr>
            <w:tcW w:w="1165"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Pr>
                <w:rFonts w:cs="Arial"/>
              </w:rPr>
              <w:t>04/12/14</w:t>
            </w:r>
          </w:p>
        </w:tc>
        <w:tc>
          <w:tcPr>
            <w:tcW w:w="3393"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sidRPr="002C2979">
              <w:rPr>
                <w:rFonts w:cs="Arial"/>
              </w:rPr>
              <w:t xml:space="preserve">Document Created and Structured </w:t>
            </w:r>
          </w:p>
        </w:tc>
        <w:tc>
          <w:tcPr>
            <w:tcW w:w="1435" w:type="dxa"/>
            <w:tcBorders>
              <w:top w:val="single" w:sz="4" w:space="0" w:color="auto"/>
              <w:left w:val="single" w:sz="4" w:space="0" w:color="auto"/>
              <w:bottom w:val="single" w:sz="4" w:space="0" w:color="auto"/>
              <w:right w:val="single" w:sz="4" w:space="0" w:color="auto"/>
            </w:tcBorders>
            <w:hideMark/>
          </w:tcPr>
          <w:p w:rsidR="00C63645" w:rsidRPr="002C2979" w:rsidRDefault="00C63645" w:rsidP="00C63645">
            <w:pPr>
              <w:rPr>
                <w:rFonts w:cs="Arial"/>
              </w:rPr>
            </w:pPr>
            <w:r>
              <w:rPr>
                <w:rFonts w:cs="Arial"/>
              </w:rPr>
              <w:t>Tcg2 &amp; Add20</w:t>
            </w:r>
          </w:p>
        </w:tc>
      </w:tr>
    </w:tbl>
    <w:p w:rsidR="008C6E08" w:rsidRPr="002C2979" w:rsidRDefault="008C6E08" w:rsidP="00C63645">
      <w:pPr>
        <w:rPr>
          <w:rFonts w:cs="Arial"/>
          <w:sz w:val="24"/>
          <w:szCs w:val="24"/>
        </w:rPr>
      </w:pPr>
    </w:p>
    <w:sectPr w:rsidR="008C6E08" w:rsidRPr="002C2979" w:rsidSect="00C63645">
      <w:pgSz w:w="11907" w:h="16840"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A25" w:rsidRDefault="00F62A25" w:rsidP="008C6E08">
      <w:pPr>
        <w:spacing w:after="0" w:line="240" w:lineRule="auto"/>
      </w:pPr>
      <w:r>
        <w:separator/>
      </w:r>
    </w:p>
  </w:endnote>
  <w:endnote w:type="continuationSeparator" w:id="0">
    <w:p w:rsidR="00F62A25" w:rsidRDefault="00F62A25" w:rsidP="008C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altName w:val="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rPr>
      <w:id w:val="-596559436"/>
      <w:docPartObj>
        <w:docPartGallery w:val="Page Numbers (Bottom of Page)"/>
        <w:docPartUnique/>
      </w:docPartObj>
    </w:sdtPr>
    <w:sdtEndPr/>
    <w:sdtContent>
      <w:sdt>
        <w:sdtPr>
          <w:rPr>
            <w:i/>
          </w:rPr>
          <w:id w:val="43882384"/>
          <w:docPartObj>
            <w:docPartGallery w:val="Page Numbers (Top of Page)"/>
            <w:docPartUnique/>
          </w:docPartObj>
        </w:sdtPr>
        <w:sdtEndPr/>
        <w:sdtContent>
          <w:p w:rsidR="00AC6FAE" w:rsidRPr="00430901" w:rsidRDefault="00AC6FAE" w:rsidP="00403EE8">
            <w:pPr>
              <w:pStyle w:val="Footer"/>
              <w:rPr>
                <w:i/>
              </w:rPr>
            </w:pPr>
            <w:r w:rsidRPr="00430901">
              <w:rPr>
                <w:i/>
              </w:rPr>
              <w:t xml:space="preserve">Aberystwyth University / Computer Science                                                        Page </w:t>
            </w:r>
            <w:r w:rsidRPr="00430901">
              <w:rPr>
                <w:b/>
                <w:bCs/>
                <w:i/>
                <w:sz w:val="24"/>
                <w:szCs w:val="24"/>
              </w:rPr>
              <w:fldChar w:fldCharType="begin"/>
            </w:r>
            <w:r w:rsidRPr="00430901">
              <w:rPr>
                <w:b/>
                <w:bCs/>
                <w:i/>
              </w:rPr>
              <w:instrText xml:space="preserve"> PAGE </w:instrText>
            </w:r>
            <w:r w:rsidRPr="00430901">
              <w:rPr>
                <w:b/>
                <w:bCs/>
                <w:i/>
                <w:sz w:val="24"/>
                <w:szCs w:val="24"/>
              </w:rPr>
              <w:fldChar w:fldCharType="separate"/>
            </w:r>
            <w:r w:rsidR="00634483">
              <w:rPr>
                <w:b/>
                <w:bCs/>
                <w:i/>
                <w:noProof/>
              </w:rPr>
              <w:t>60</w:t>
            </w:r>
            <w:r w:rsidRPr="00430901">
              <w:rPr>
                <w:b/>
                <w:bCs/>
                <w:i/>
                <w:sz w:val="24"/>
                <w:szCs w:val="24"/>
              </w:rPr>
              <w:fldChar w:fldCharType="end"/>
            </w:r>
            <w:r w:rsidRPr="00430901">
              <w:rPr>
                <w:i/>
              </w:rPr>
              <w:t xml:space="preserve"> of </w:t>
            </w:r>
            <w:r w:rsidRPr="00430901">
              <w:rPr>
                <w:b/>
                <w:bCs/>
                <w:i/>
                <w:sz w:val="24"/>
                <w:szCs w:val="24"/>
              </w:rPr>
              <w:fldChar w:fldCharType="begin"/>
            </w:r>
            <w:r w:rsidRPr="00430901">
              <w:rPr>
                <w:b/>
                <w:bCs/>
                <w:i/>
              </w:rPr>
              <w:instrText xml:space="preserve"> NUMPAGES  </w:instrText>
            </w:r>
            <w:r w:rsidRPr="00430901">
              <w:rPr>
                <w:b/>
                <w:bCs/>
                <w:i/>
                <w:sz w:val="24"/>
                <w:szCs w:val="24"/>
              </w:rPr>
              <w:fldChar w:fldCharType="separate"/>
            </w:r>
            <w:r w:rsidR="00634483">
              <w:rPr>
                <w:b/>
                <w:bCs/>
                <w:i/>
                <w:noProof/>
              </w:rPr>
              <w:t>63</w:t>
            </w:r>
            <w:r w:rsidRPr="00430901">
              <w:rPr>
                <w:b/>
                <w:bCs/>
                <w:i/>
                <w:sz w:val="24"/>
                <w:szCs w:val="24"/>
              </w:rPr>
              <w:fldChar w:fldCharType="end"/>
            </w:r>
          </w:p>
        </w:sdtContent>
      </w:sdt>
    </w:sdtContent>
  </w:sdt>
  <w:p w:rsidR="00AC6FAE" w:rsidRDefault="00AC6F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A25" w:rsidRDefault="00F62A25" w:rsidP="008C6E08">
      <w:pPr>
        <w:spacing w:after="0" w:line="240" w:lineRule="auto"/>
      </w:pPr>
      <w:r>
        <w:separator/>
      </w:r>
    </w:p>
  </w:footnote>
  <w:footnote w:type="continuationSeparator" w:id="0">
    <w:p w:rsidR="00F62A25" w:rsidRDefault="00F62A25" w:rsidP="008C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FAE" w:rsidRDefault="00AC6FAE" w:rsidP="00980AE6">
    <w:pPr>
      <w:jc w:val="center"/>
    </w:pPr>
    <w:r>
      <w:t xml:space="preserve">Software Engineering Group 11 – </w:t>
    </w:r>
    <w:sdt>
      <w:sdtPr>
        <w:alias w:val="Abstract"/>
        <w:tag w:val=""/>
        <w:id w:val="-539982115"/>
        <w:dataBinding w:prefixMappings="xmlns:ns0='http://schemas.microsoft.com/office/2006/coverPageProps' " w:xpath="/ns0:CoverPageProperties[1]/ns0:Abstract[1]" w:storeItemID="{55AF091B-3C7A-41E3-B477-F2FDAA23CFDA}"/>
        <w:text/>
      </w:sdtPr>
      <w:sdtEndPr/>
      <w:sdtContent>
        <w:r>
          <w:t>SE_11_DS</w:t>
        </w:r>
      </w:sdtContent>
    </w:sdt>
    <w:r>
      <w:t xml:space="preserve"> – </w:t>
    </w:r>
    <w:sdt>
      <w:sdtPr>
        <w:alias w:val="Title"/>
        <w:tag w:val=""/>
        <w:id w:val="-945304897"/>
        <w:dataBinding w:prefixMappings="xmlns:ns0='http://purl.org/dc/elements/1.1/' xmlns:ns1='http://schemas.openxmlformats.org/package/2006/metadata/core-properties' " w:xpath="/ns1:coreProperties[1]/ns0:title[1]" w:storeItemID="{6C3C8BC8-F283-45AE-878A-BAB7291924A1}"/>
        <w:text/>
      </w:sdtPr>
      <w:sdtEndPr/>
      <w:sdtContent>
        <w:r>
          <w:t>Design Specification</w:t>
        </w:r>
      </w:sdtContent>
    </w:sdt>
    <w:r>
      <w:t xml:space="preserve"> / Version </w:t>
    </w:r>
    <w:sdt>
      <w:sdtPr>
        <w:alias w:val="Subject"/>
        <w:tag w:val=""/>
        <w:id w:val="-1880389177"/>
        <w:dataBinding w:prefixMappings="xmlns:ns0='http://purl.org/dc/elements/1.1/' xmlns:ns1='http://schemas.openxmlformats.org/package/2006/metadata/core-properties' " w:xpath="/ns1:coreProperties[1]/ns0:subject[1]" w:storeItemID="{6C3C8BC8-F283-45AE-878A-BAB7291924A1}"/>
        <w:text/>
      </w:sdtPr>
      <w:sdtEndPr/>
      <w:sdtContent>
        <w:r>
          <w:t>1.0</w:t>
        </w:r>
      </w:sdtContent>
    </w:sdt>
    <w:r>
      <w:t xml:space="preserve"> (</w:t>
    </w:r>
    <w:sdt>
      <w:sdtPr>
        <w:alias w:val="Status"/>
        <w:tag w:val=""/>
        <w:id w:val="74412330"/>
        <w:dataBinding w:prefixMappings="xmlns:ns0='http://purl.org/dc/elements/1.1/' xmlns:ns1='http://schemas.openxmlformats.org/package/2006/metadata/core-properties' " w:xpath="/ns1:coreProperties[1]/ns1:contentStatus[1]" w:storeItemID="{6C3C8BC8-F283-45AE-878A-BAB7291924A1}"/>
        <w:text/>
      </w:sdtPr>
      <w:sdtEndPr/>
      <w:sdtContent>
        <w:r w:rsidR="00EF7D60">
          <w:t>Release</w:t>
        </w:r>
      </w:sdtContent>
    </w:sdt>
    <w:r>
      <w:t>)</w:t>
    </w:r>
  </w:p>
  <w:p w:rsidR="00AC6FAE" w:rsidRDefault="00AC6F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FAE" w:rsidRDefault="00AC6FAE" w:rsidP="00403EE8">
    <w:pPr>
      <w:pStyle w:val="Header"/>
      <w:jc w:val="center"/>
    </w:pPr>
    <w:r>
      <w:t xml:space="preserve">Software Engineering Group 11 – </w:t>
    </w:r>
    <w:sdt>
      <w:sdtPr>
        <w:alias w:val="Abstract"/>
        <w:tag w:val=""/>
        <w:id w:val="1476257012"/>
        <w:placeholder>
          <w:docPart w:val="301C91AE600B4F5AA74014677DB81AAC"/>
        </w:placeholder>
        <w:dataBinding w:prefixMappings="xmlns:ns0='http://schemas.microsoft.com/office/2006/coverPageProps' " w:xpath="/ns0:CoverPageProperties[1]/ns0:Abstract[1]" w:storeItemID="{55AF091B-3C7A-41E3-B477-F2FDAA23CFDA}"/>
        <w:text/>
      </w:sdtPr>
      <w:sdtEndPr/>
      <w:sdtContent>
        <w:r>
          <w:t>SE_11_DS</w:t>
        </w:r>
      </w:sdtContent>
    </w:sdt>
    <w:r>
      <w:t xml:space="preserve"> – </w:t>
    </w:r>
    <w:sdt>
      <w:sdtPr>
        <w:alias w:val="Title"/>
        <w:tag w:val=""/>
        <w:id w:val="2002693142"/>
        <w:placeholder>
          <w:docPart w:val="79B68A03168241A4B4C4F9E5F229DC6E"/>
        </w:placeholder>
        <w:dataBinding w:prefixMappings="xmlns:ns0='http://purl.org/dc/elements/1.1/' xmlns:ns1='http://schemas.openxmlformats.org/package/2006/metadata/core-properties' " w:xpath="/ns1:coreProperties[1]/ns0:title[1]" w:storeItemID="{6C3C8BC8-F283-45AE-878A-BAB7291924A1}"/>
        <w:text/>
      </w:sdtPr>
      <w:sdtEndPr/>
      <w:sdtContent>
        <w:r>
          <w:t>Design Specification</w:t>
        </w:r>
      </w:sdtContent>
    </w:sdt>
    <w:r>
      <w:t xml:space="preserve"> / Version </w:t>
    </w:r>
    <w:sdt>
      <w:sdtPr>
        <w:alias w:val="Subject"/>
        <w:tag w:val=""/>
        <w:id w:val="-237096704"/>
        <w:placeholder>
          <w:docPart w:val="1D886E83327744D485A7AEC9D8D3AC9B"/>
        </w:placeholder>
        <w:dataBinding w:prefixMappings="xmlns:ns0='http://purl.org/dc/elements/1.1/' xmlns:ns1='http://schemas.openxmlformats.org/package/2006/metadata/core-properties' " w:xpath="/ns1:coreProperties[1]/ns0:subject[1]" w:storeItemID="{6C3C8BC8-F283-45AE-878A-BAB7291924A1}"/>
        <w:text/>
      </w:sdtPr>
      <w:sdtEndPr/>
      <w:sdtContent>
        <w:r>
          <w:t>1.0</w:t>
        </w:r>
      </w:sdtContent>
    </w:sdt>
    <w:r>
      <w:t xml:space="preserve"> (</w:t>
    </w:r>
    <w:sdt>
      <w:sdtPr>
        <w:alias w:val="Status"/>
        <w:tag w:val=""/>
        <w:id w:val="86741557"/>
        <w:dataBinding w:prefixMappings="xmlns:ns0='http://purl.org/dc/elements/1.1/' xmlns:ns1='http://schemas.openxmlformats.org/package/2006/metadata/core-properties' " w:xpath="/ns1:coreProperties[1]/ns1:contentStatus[1]" w:storeItemID="{6C3C8BC8-F283-45AE-878A-BAB7291924A1}"/>
        <w:text/>
      </w:sdtPr>
      <w:sdtEndPr/>
      <w:sdtContent>
        <w:r w:rsidR="00EF7D60">
          <w:t>Release</w:t>
        </w:r>
      </w:sdtContent>
    </w:sdt>
    <w:r>
      <w:t>)</w:t>
    </w:r>
  </w:p>
  <w:p w:rsidR="00AC6FAE" w:rsidRDefault="00AC6F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5A78"/>
    <w:multiLevelType w:val="hybridMultilevel"/>
    <w:tmpl w:val="580E9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B14FF9"/>
    <w:multiLevelType w:val="hybridMultilevel"/>
    <w:tmpl w:val="B3C40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4B22B3"/>
    <w:multiLevelType w:val="hybridMultilevel"/>
    <w:tmpl w:val="C472D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11B65"/>
    <w:multiLevelType w:val="hybridMultilevel"/>
    <w:tmpl w:val="2004A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01269A"/>
    <w:multiLevelType w:val="hybridMultilevel"/>
    <w:tmpl w:val="D6028778"/>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5">
    <w:nsid w:val="17776C02"/>
    <w:multiLevelType w:val="hybridMultilevel"/>
    <w:tmpl w:val="841CB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FAA6C77"/>
    <w:multiLevelType w:val="multilevel"/>
    <w:tmpl w:val="C8DAFD58"/>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7">
    <w:nsid w:val="2429644B"/>
    <w:multiLevelType w:val="hybridMultilevel"/>
    <w:tmpl w:val="408CC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62B0035"/>
    <w:multiLevelType w:val="hybridMultilevel"/>
    <w:tmpl w:val="1C822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9624A60"/>
    <w:multiLevelType w:val="hybridMultilevel"/>
    <w:tmpl w:val="4472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98B79C1"/>
    <w:multiLevelType w:val="hybridMultilevel"/>
    <w:tmpl w:val="7416F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B115926"/>
    <w:multiLevelType w:val="hybridMultilevel"/>
    <w:tmpl w:val="5D3E9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044446"/>
    <w:multiLevelType w:val="hybridMultilevel"/>
    <w:tmpl w:val="676AC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F782138"/>
    <w:multiLevelType w:val="hybridMultilevel"/>
    <w:tmpl w:val="B55E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2F14E3E"/>
    <w:multiLevelType w:val="hybridMultilevel"/>
    <w:tmpl w:val="D8607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38D4845"/>
    <w:multiLevelType w:val="hybridMultilevel"/>
    <w:tmpl w:val="91503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575244D"/>
    <w:multiLevelType w:val="hybridMultilevel"/>
    <w:tmpl w:val="A4167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4402DA3"/>
    <w:multiLevelType w:val="hybridMultilevel"/>
    <w:tmpl w:val="EE224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4CE7833"/>
    <w:multiLevelType w:val="hybridMultilevel"/>
    <w:tmpl w:val="3E827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B2C4FD3"/>
    <w:multiLevelType w:val="hybridMultilevel"/>
    <w:tmpl w:val="4F944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E365457"/>
    <w:multiLevelType w:val="hybridMultilevel"/>
    <w:tmpl w:val="6718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E9224EB"/>
    <w:multiLevelType w:val="hybridMultilevel"/>
    <w:tmpl w:val="AC688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53C5CC1"/>
    <w:multiLevelType w:val="multilevel"/>
    <w:tmpl w:val="57223318"/>
    <w:lvl w:ilvl="0">
      <w:start w:val="1"/>
      <w:numFmt w:val="decimal"/>
      <w:pStyle w:val="Heading1"/>
      <w:lvlText w:val="%1."/>
      <w:lvlJc w:val="left"/>
      <w:pPr>
        <w:ind w:left="720" w:hanging="360"/>
      </w:pPr>
      <w:rPr>
        <w:rFonts w:ascii="Arial" w:eastAsiaTheme="majorEastAsia" w:hAnsi="Arial"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7C7E4104"/>
    <w:multiLevelType w:val="hybridMultilevel"/>
    <w:tmpl w:val="DD163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1"/>
  </w:num>
  <w:num w:numId="5">
    <w:abstractNumId w:val="1"/>
  </w:num>
  <w:num w:numId="6">
    <w:abstractNumId w:val="16"/>
  </w:num>
  <w:num w:numId="7">
    <w:abstractNumId w:val="23"/>
  </w:num>
  <w:num w:numId="8">
    <w:abstractNumId w:val="20"/>
  </w:num>
  <w:num w:numId="9">
    <w:abstractNumId w:val="17"/>
  </w:num>
  <w:num w:numId="10">
    <w:abstractNumId w:val="8"/>
  </w:num>
  <w:num w:numId="11">
    <w:abstractNumId w:val="13"/>
  </w:num>
  <w:num w:numId="12">
    <w:abstractNumId w:val="22"/>
  </w:num>
  <w:num w:numId="13">
    <w:abstractNumId w:val="11"/>
  </w:num>
  <w:num w:numId="14">
    <w:abstractNumId w:val="10"/>
  </w:num>
  <w:num w:numId="15">
    <w:abstractNumId w:val="0"/>
  </w:num>
  <w:num w:numId="16">
    <w:abstractNumId w:val="5"/>
  </w:num>
  <w:num w:numId="17">
    <w:abstractNumId w:val="14"/>
  </w:num>
  <w:num w:numId="18">
    <w:abstractNumId w:val="7"/>
  </w:num>
  <w:num w:numId="19">
    <w:abstractNumId w:val="9"/>
  </w:num>
  <w:num w:numId="20">
    <w:abstractNumId w:val="3"/>
  </w:num>
  <w:num w:numId="21">
    <w:abstractNumId w:val="12"/>
  </w:num>
  <w:num w:numId="22">
    <w:abstractNumId w:val="2"/>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B9"/>
    <w:rsid w:val="00057839"/>
    <w:rsid w:val="000A1243"/>
    <w:rsid w:val="000B30B9"/>
    <w:rsid w:val="000D1D0E"/>
    <w:rsid w:val="000E5159"/>
    <w:rsid w:val="00101111"/>
    <w:rsid w:val="00124CCA"/>
    <w:rsid w:val="001326A0"/>
    <w:rsid w:val="001452C7"/>
    <w:rsid w:val="001725F2"/>
    <w:rsid w:val="001B025E"/>
    <w:rsid w:val="00211306"/>
    <w:rsid w:val="00215D71"/>
    <w:rsid w:val="00293FFC"/>
    <w:rsid w:val="002C2979"/>
    <w:rsid w:val="002C5DD8"/>
    <w:rsid w:val="002F28FC"/>
    <w:rsid w:val="002F524F"/>
    <w:rsid w:val="002F6A69"/>
    <w:rsid w:val="00302785"/>
    <w:rsid w:val="003069F5"/>
    <w:rsid w:val="003305B4"/>
    <w:rsid w:val="0035060C"/>
    <w:rsid w:val="00355638"/>
    <w:rsid w:val="003B37AE"/>
    <w:rsid w:val="003D780D"/>
    <w:rsid w:val="003E01A2"/>
    <w:rsid w:val="003E5B96"/>
    <w:rsid w:val="00403EE8"/>
    <w:rsid w:val="00413FDE"/>
    <w:rsid w:val="00430901"/>
    <w:rsid w:val="00460442"/>
    <w:rsid w:val="00473FD6"/>
    <w:rsid w:val="004B1FC7"/>
    <w:rsid w:val="004B35ED"/>
    <w:rsid w:val="004E06F4"/>
    <w:rsid w:val="0054322B"/>
    <w:rsid w:val="00581E2E"/>
    <w:rsid w:val="00584FE8"/>
    <w:rsid w:val="005B06AA"/>
    <w:rsid w:val="00620EEC"/>
    <w:rsid w:val="00634483"/>
    <w:rsid w:val="00634FD5"/>
    <w:rsid w:val="0065567B"/>
    <w:rsid w:val="00664741"/>
    <w:rsid w:val="00666784"/>
    <w:rsid w:val="00667B8E"/>
    <w:rsid w:val="0069191E"/>
    <w:rsid w:val="006A1EDA"/>
    <w:rsid w:val="007141F3"/>
    <w:rsid w:val="007142B8"/>
    <w:rsid w:val="00746096"/>
    <w:rsid w:val="0075280D"/>
    <w:rsid w:val="00772C0C"/>
    <w:rsid w:val="00804173"/>
    <w:rsid w:val="008058F8"/>
    <w:rsid w:val="00826E7F"/>
    <w:rsid w:val="00827DBA"/>
    <w:rsid w:val="00840649"/>
    <w:rsid w:val="0088462E"/>
    <w:rsid w:val="008A51F5"/>
    <w:rsid w:val="008A5A67"/>
    <w:rsid w:val="008C6E08"/>
    <w:rsid w:val="009257CB"/>
    <w:rsid w:val="00930D84"/>
    <w:rsid w:val="00955B54"/>
    <w:rsid w:val="009564CE"/>
    <w:rsid w:val="00974954"/>
    <w:rsid w:val="00975BFB"/>
    <w:rsid w:val="00980AE6"/>
    <w:rsid w:val="009930B7"/>
    <w:rsid w:val="009C1F7F"/>
    <w:rsid w:val="009C5218"/>
    <w:rsid w:val="009D5D0E"/>
    <w:rsid w:val="009F514A"/>
    <w:rsid w:val="00A01018"/>
    <w:rsid w:val="00A70B2D"/>
    <w:rsid w:val="00AC6FAE"/>
    <w:rsid w:val="00AD370E"/>
    <w:rsid w:val="00AE48FD"/>
    <w:rsid w:val="00B04BC5"/>
    <w:rsid w:val="00B415C0"/>
    <w:rsid w:val="00B64CB6"/>
    <w:rsid w:val="00B972E6"/>
    <w:rsid w:val="00BB640B"/>
    <w:rsid w:val="00BE26BD"/>
    <w:rsid w:val="00BF14A5"/>
    <w:rsid w:val="00C16B47"/>
    <w:rsid w:val="00C55700"/>
    <w:rsid w:val="00C63645"/>
    <w:rsid w:val="00C81A17"/>
    <w:rsid w:val="00CC66E4"/>
    <w:rsid w:val="00CD7551"/>
    <w:rsid w:val="00CE7A4F"/>
    <w:rsid w:val="00D92D30"/>
    <w:rsid w:val="00D9349C"/>
    <w:rsid w:val="00E0189D"/>
    <w:rsid w:val="00E11A21"/>
    <w:rsid w:val="00E27F6D"/>
    <w:rsid w:val="00E66375"/>
    <w:rsid w:val="00E71CFE"/>
    <w:rsid w:val="00ED5295"/>
    <w:rsid w:val="00EF57A8"/>
    <w:rsid w:val="00EF63AD"/>
    <w:rsid w:val="00EF7D60"/>
    <w:rsid w:val="00F50A85"/>
    <w:rsid w:val="00F62A25"/>
    <w:rsid w:val="00F7536A"/>
    <w:rsid w:val="00F925FB"/>
    <w:rsid w:val="00FB6C06"/>
    <w:rsid w:val="00FC747B"/>
    <w:rsid w:val="00FE35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3A64D4-A53B-400C-83F6-EEC1566C0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before="160"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979"/>
    <w:rPr>
      <w:rFonts w:ascii="Arial" w:hAnsi="Arial"/>
    </w:rPr>
  </w:style>
  <w:style w:type="paragraph" w:styleId="Heading1">
    <w:name w:val="heading 1"/>
    <w:basedOn w:val="Normal"/>
    <w:next w:val="Heading2"/>
    <w:link w:val="Heading1Char"/>
    <w:uiPriority w:val="9"/>
    <w:qFormat/>
    <w:rsid w:val="0075280D"/>
    <w:pPr>
      <w:keepNext/>
      <w:keepLines/>
      <w:numPr>
        <w:numId w:val="12"/>
      </w:numPr>
      <w:spacing w:before="360" w:after="120"/>
      <w:ind w:left="36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75280D"/>
    <w:pPr>
      <w:keepNext/>
      <w:keepLines/>
      <w:spacing w:after="1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2C2979"/>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6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E08"/>
  </w:style>
  <w:style w:type="paragraph" w:styleId="Footer">
    <w:name w:val="footer"/>
    <w:basedOn w:val="Normal"/>
    <w:link w:val="FooterChar"/>
    <w:uiPriority w:val="99"/>
    <w:unhideWhenUsed/>
    <w:rsid w:val="008C6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E08"/>
  </w:style>
  <w:style w:type="paragraph" w:styleId="ListParagraph">
    <w:name w:val="List Paragraph"/>
    <w:basedOn w:val="Normal"/>
    <w:uiPriority w:val="34"/>
    <w:rsid w:val="008C6E08"/>
    <w:pPr>
      <w:ind w:left="720"/>
      <w:contextualSpacing/>
    </w:pPr>
  </w:style>
  <w:style w:type="table" w:styleId="TableGrid">
    <w:name w:val="Table Grid"/>
    <w:basedOn w:val="TableNormal"/>
    <w:uiPriority w:val="39"/>
    <w:rsid w:val="008C6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280D"/>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75280D"/>
    <w:rPr>
      <w:rFonts w:ascii="Arial" w:eastAsiaTheme="majorEastAsia" w:hAnsi="Arial" w:cstheme="majorBidi"/>
      <w:sz w:val="32"/>
      <w:szCs w:val="26"/>
    </w:rPr>
  </w:style>
  <w:style w:type="paragraph" w:styleId="TOCHeading">
    <w:name w:val="TOC Heading"/>
    <w:basedOn w:val="Heading1"/>
    <w:next w:val="Normal"/>
    <w:uiPriority w:val="39"/>
    <w:unhideWhenUsed/>
    <w:rsid w:val="00403EE8"/>
    <w:pPr>
      <w:outlineLvl w:val="9"/>
    </w:pPr>
    <w:rPr>
      <w:lang w:val="en-US"/>
    </w:rPr>
  </w:style>
  <w:style w:type="paragraph" w:styleId="TOC1">
    <w:name w:val="toc 1"/>
    <w:basedOn w:val="Normal"/>
    <w:next w:val="Normal"/>
    <w:autoRedefine/>
    <w:uiPriority w:val="39"/>
    <w:unhideWhenUsed/>
    <w:rsid w:val="00403EE8"/>
    <w:pPr>
      <w:spacing w:after="100"/>
    </w:pPr>
  </w:style>
  <w:style w:type="paragraph" w:styleId="TOC2">
    <w:name w:val="toc 2"/>
    <w:basedOn w:val="Normal"/>
    <w:next w:val="Normal"/>
    <w:autoRedefine/>
    <w:uiPriority w:val="39"/>
    <w:unhideWhenUsed/>
    <w:rsid w:val="00403EE8"/>
    <w:pPr>
      <w:spacing w:after="100"/>
      <w:ind w:left="220"/>
    </w:pPr>
  </w:style>
  <w:style w:type="character" w:styleId="Hyperlink">
    <w:name w:val="Hyperlink"/>
    <w:basedOn w:val="DefaultParagraphFont"/>
    <w:uiPriority w:val="99"/>
    <w:unhideWhenUsed/>
    <w:rsid w:val="00403EE8"/>
    <w:rPr>
      <w:color w:val="0563C1" w:themeColor="hyperlink"/>
      <w:u w:val="single"/>
    </w:rPr>
  </w:style>
  <w:style w:type="character" w:styleId="PlaceholderText">
    <w:name w:val="Placeholder Text"/>
    <w:basedOn w:val="DefaultParagraphFont"/>
    <w:uiPriority w:val="99"/>
    <w:semiHidden/>
    <w:rsid w:val="00772C0C"/>
    <w:rPr>
      <w:color w:val="808080"/>
    </w:rPr>
  </w:style>
  <w:style w:type="character" w:styleId="CommentReference">
    <w:name w:val="annotation reference"/>
    <w:basedOn w:val="DefaultParagraphFont"/>
    <w:uiPriority w:val="99"/>
    <w:semiHidden/>
    <w:unhideWhenUsed/>
    <w:rsid w:val="00772C0C"/>
    <w:rPr>
      <w:sz w:val="16"/>
      <w:szCs w:val="16"/>
    </w:rPr>
  </w:style>
  <w:style w:type="paragraph" w:styleId="CommentText">
    <w:name w:val="annotation text"/>
    <w:basedOn w:val="Normal"/>
    <w:link w:val="CommentTextChar"/>
    <w:uiPriority w:val="99"/>
    <w:semiHidden/>
    <w:unhideWhenUsed/>
    <w:rsid w:val="00772C0C"/>
    <w:pPr>
      <w:spacing w:line="240" w:lineRule="auto"/>
    </w:pPr>
    <w:rPr>
      <w:sz w:val="20"/>
      <w:szCs w:val="20"/>
    </w:rPr>
  </w:style>
  <w:style w:type="character" w:customStyle="1" w:styleId="CommentTextChar">
    <w:name w:val="Comment Text Char"/>
    <w:basedOn w:val="DefaultParagraphFont"/>
    <w:link w:val="CommentText"/>
    <w:uiPriority w:val="99"/>
    <w:semiHidden/>
    <w:rsid w:val="00772C0C"/>
    <w:rPr>
      <w:sz w:val="20"/>
      <w:szCs w:val="20"/>
    </w:rPr>
  </w:style>
  <w:style w:type="paragraph" w:styleId="CommentSubject">
    <w:name w:val="annotation subject"/>
    <w:basedOn w:val="CommentText"/>
    <w:next w:val="CommentText"/>
    <w:link w:val="CommentSubjectChar"/>
    <w:uiPriority w:val="99"/>
    <w:semiHidden/>
    <w:unhideWhenUsed/>
    <w:rsid w:val="00772C0C"/>
    <w:rPr>
      <w:b/>
      <w:bCs/>
    </w:rPr>
  </w:style>
  <w:style w:type="character" w:customStyle="1" w:styleId="CommentSubjectChar">
    <w:name w:val="Comment Subject Char"/>
    <w:basedOn w:val="CommentTextChar"/>
    <w:link w:val="CommentSubject"/>
    <w:uiPriority w:val="99"/>
    <w:semiHidden/>
    <w:rsid w:val="00772C0C"/>
    <w:rPr>
      <w:b/>
      <w:bCs/>
      <w:sz w:val="20"/>
      <w:szCs w:val="20"/>
    </w:rPr>
  </w:style>
  <w:style w:type="paragraph" w:styleId="BalloonText">
    <w:name w:val="Balloon Text"/>
    <w:basedOn w:val="Normal"/>
    <w:link w:val="BalloonTextChar"/>
    <w:uiPriority w:val="99"/>
    <w:semiHidden/>
    <w:unhideWhenUsed/>
    <w:rsid w:val="00772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C0C"/>
    <w:rPr>
      <w:rFonts w:ascii="Segoe UI" w:hAnsi="Segoe UI" w:cs="Segoe UI"/>
      <w:sz w:val="18"/>
      <w:szCs w:val="18"/>
    </w:rPr>
  </w:style>
  <w:style w:type="paragraph" w:styleId="Title">
    <w:name w:val="Title"/>
    <w:basedOn w:val="Normal"/>
    <w:next w:val="Normal"/>
    <w:link w:val="TitleChar"/>
    <w:uiPriority w:val="10"/>
    <w:qFormat/>
    <w:rsid w:val="0075280D"/>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75280D"/>
    <w:rPr>
      <w:rFonts w:ascii="Arial" w:eastAsiaTheme="majorEastAsia" w:hAnsi="Arial" w:cstheme="majorBidi"/>
      <w:b/>
      <w:spacing w:val="-10"/>
      <w:kern w:val="28"/>
      <w:sz w:val="44"/>
      <w:szCs w:val="56"/>
    </w:rPr>
  </w:style>
  <w:style w:type="character" w:customStyle="1" w:styleId="Heading3Char">
    <w:name w:val="Heading 3 Char"/>
    <w:basedOn w:val="DefaultParagraphFont"/>
    <w:link w:val="Heading3"/>
    <w:uiPriority w:val="9"/>
    <w:rsid w:val="002C2979"/>
    <w:rPr>
      <w:rFonts w:ascii="Arial" w:eastAsiaTheme="majorEastAsia" w:hAnsi="Arial" w:cstheme="majorBidi"/>
      <w:sz w:val="28"/>
      <w:szCs w:val="24"/>
    </w:rPr>
  </w:style>
  <w:style w:type="paragraph" w:styleId="NoSpacing">
    <w:name w:val="No Spacing"/>
    <w:uiPriority w:val="1"/>
    <w:rsid w:val="002C2979"/>
    <w:pPr>
      <w:spacing w:after="0" w:line="240" w:lineRule="auto"/>
    </w:pPr>
    <w:rPr>
      <w:rFonts w:ascii="Arial" w:hAnsi="Arial"/>
      <w:sz w:val="24"/>
    </w:rPr>
  </w:style>
  <w:style w:type="paragraph" w:styleId="Subtitle">
    <w:name w:val="Subtitle"/>
    <w:basedOn w:val="Normal"/>
    <w:next w:val="Normal"/>
    <w:link w:val="SubtitleChar"/>
    <w:uiPriority w:val="11"/>
    <w:rsid w:val="003D780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3D780D"/>
    <w:rPr>
      <w:rFonts w:eastAsiaTheme="minorEastAsia"/>
      <w:color w:val="5A5A5A" w:themeColor="text1" w:themeTint="A5"/>
      <w:spacing w:val="15"/>
    </w:rPr>
  </w:style>
  <w:style w:type="character" w:styleId="SubtleEmphasis">
    <w:name w:val="Subtle Emphasis"/>
    <w:basedOn w:val="DefaultParagraphFont"/>
    <w:uiPriority w:val="19"/>
    <w:rsid w:val="003D780D"/>
    <w:rPr>
      <w:i/>
      <w:iCs/>
      <w:color w:val="404040" w:themeColor="text1" w:themeTint="BF"/>
    </w:rPr>
  </w:style>
  <w:style w:type="character" w:styleId="SubtleReference">
    <w:name w:val="Subtle Reference"/>
    <w:basedOn w:val="DefaultParagraphFont"/>
    <w:uiPriority w:val="31"/>
    <w:qFormat/>
    <w:rsid w:val="003D780D"/>
    <w:rPr>
      <w:rFonts w:ascii="Arial" w:hAnsi="Arial"/>
      <w:smallCaps/>
      <w:color w:val="5A5A5A" w:themeColor="text1" w:themeTint="A5"/>
      <w:sz w:val="22"/>
    </w:rPr>
  </w:style>
  <w:style w:type="paragraph" w:customStyle="1" w:styleId="Heading41">
    <w:name w:val="Heading 41"/>
    <w:basedOn w:val="Normal"/>
    <w:link w:val="heading4Char"/>
    <w:qFormat/>
    <w:rsid w:val="000E5159"/>
    <w:rPr>
      <w:sz w:val="24"/>
    </w:rPr>
  </w:style>
  <w:style w:type="paragraph" w:styleId="TOC3">
    <w:name w:val="toc 3"/>
    <w:basedOn w:val="Normal"/>
    <w:next w:val="Normal"/>
    <w:autoRedefine/>
    <w:uiPriority w:val="39"/>
    <w:unhideWhenUsed/>
    <w:rsid w:val="001725F2"/>
    <w:pPr>
      <w:spacing w:after="100"/>
      <w:ind w:left="440"/>
    </w:pPr>
  </w:style>
  <w:style w:type="character" w:customStyle="1" w:styleId="heading4Char">
    <w:name w:val="heading 4 Char"/>
    <w:basedOn w:val="DefaultParagraphFont"/>
    <w:link w:val="Heading41"/>
    <w:rsid w:val="000E5159"/>
    <w:rPr>
      <w:rFonts w:ascii="Arial" w:hAnsi="Arial"/>
      <w:sz w:val="24"/>
    </w:rPr>
  </w:style>
  <w:style w:type="character" w:customStyle="1" w:styleId="def2">
    <w:name w:val="def2"/>
    <w:basedOn w:val="DefaultParagraphFont"/>
    <w:rsid w:val="00664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706737">
      <w:bodyDiv w:val="1"/>
      <w:marLeft w:val="0"/>
      <w:marRight w:val="0"/>
      <w:marTop w:val="0"/>
      <w:marBottom w:val="0"/>
      <w:divBdr>
        <w:top w:val="none" w:sz="0" w:space="0" w:color="auto"/>
        <w:left w:val="none" w:sz="0" w:space="0" w:color="auto"/>
        <w:bottom w:val="none" w:sz="0" w:space="0" w:color="auto"/>
        <w:right w:val="none" w:sz="0" w:space="0" w:color="auto"/>
      </w:divBdr>
    </w:div>
    <w:div w:id="163251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1.vsdx"/><Relationship Id="rId3" Type="http://schemas.openxmlformats.org/officeDocument/2006/relationships/numbering" Target="numbering.xml"/><Relationship Id="rId21" Type="http://schemas.openxmlformats.org/officeDocument/2006/relationships/package" Target="embeddings/Microsoft_Visio_Drawing2.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5.vsdx"/><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package" Target="embeddings/Microsoft_Visio_Drawing6.vsdx"/><Relationship Id="rId41" Type="http://schemas.openxmlformats.org/officeDocument/2006/relationships/package" Target="embeddings/Microsoft_Visio_Drawing12.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0.vsdx"/><Relationship Id="rId40" Type="http://schemas.openxmlformats.org/officeDocument/2006/relationships/image" Target="media/image18.emf"/><Relationship Id="rId45" Type="http://schemas.openxmlformats.org/officeDocument/2006/relationships/package" Target="embeddings/Microsoft_Visio_Drawing14.vsdx"/><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image" Target="media/image20.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package" Target="embeddings/Microsoft_Visio_Drawing5.vsdx"/><Relationship Id="rId30" Type="http://schemas.openxmlformats.org/officeDocument/2006/relationships/image" Target="media/image13.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o\Google%20Drive\Group%20Project\Templates\QA%20Templates\Word\QA%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BA096C21341619D57CBEACCD1AC75"/>
        <w:category>
          <w:name w:val="General"/>
          <w:gallery w:val="placeholder"/>
        </w:category>
        <w:types>
          <w:type w:val="bbPlcHdr"/>
        </w:types>
        <w:behaviors>
          <w:behavior w:val="content"/>
        </w:behaviors>
        <w:guid w:val="{6963CAB6-368D-4238-A2BF-48BF317A472C}"/>
      </w:docPartPr>
      <w:docPartBody>
        <w:p w:rsidR="008F433F" w:rsidRDefault="009668B9">
          <w:pPr>
            <w:pStyle w:val="ABBBA096C21341619D57CBEACCD1AC75"/>
          </w:pPr>
          <w:r w:rsidRPr="00521E4E">
            <w:rPr>
              <w:rStyle w:val="PlaceholderText"/>
            </w:rPr>
            <w:t>[Abstract]</w:t>
          </w:r>
        </w:p>
      </w:docPartBody>
    </w:docPart>
    <w:docPart>
      <w:docPartPr>
        <w:name w:val="D88932F83F064EECAE4BD42FA6F836DF"/>
        <w:category>
          <w:name w:val="General"/>
          <w:gallery w:val="placeholder"/>
        </w:category>
        <w:types>
          <w:type w:val="bbPlcHdr"/>
        </w:types>
        <w:behaviors>
          <w:behavior w:val="content"/>
        </w:behaviors>
        <w:guid w:val="{D5569C92-8C87-46F3-A463-042A24642275}"/>
      </w:docPartPr>
      <w:docPartBody>
        <w:p w:rsidR="008F433F" w:rsidRDefault="009668B9">
          <w:pPr>
            <w:pStyle w:val="D88932F83F064EECAE4BD42FA6F836DF"/>
          </w:pPr>
          <w:r w:rsidRPr="00521E4E">
            <w:rPr>
              <w:rStyle w:val="PlaceholderText"/>
            </w:rPr>
            <w:t>[Title]</w:t>
          </w:r>
        </w:p>
      </w:docPartBody>
    </w:docPart>
    <w:docPart>
      <w:docPartPr>
        <w:name w:val="79B68A03168241A4B4C4F9E5F229DC6E"/>
        <w:category>
          <w:name w:val="General"/>
          <w:gallery w:val="placeholder"/>
        </w:category>
        <w:types>
          <w:type w:val="bbPlcHdr"/>
        </w:types>
        <w:behaviors>
          <w:behavior w:val="content"/>
        </w:behaviors>
        <w:guid w:val="{9F5818F9-DF1D-4253-9839-63820D6AB5B9}"/>
      </w:docPartPr>
      <w:docPartBody>
        <w:p w:rsidR="008F433F" w:rsidRDefault="009668B9">
          <w:pPr>
            <w:pStyle w:val="79B68A03168241A4B4C4F9E5F229DC6E"/>
          </w:pPr>
          <w:r w:rsidRPr="00521E4E">
            <w:rPr>
              <w:rStyle w:val="PlaceholderText"/>
            </w:rPr>
            <w:t>[Abstract]</w:t>
          </w:r>
        </w:p>
      </w:docPartBody>
    </w:docPart>
    <w:docPart>
      <w:docPartPr>
        <w:name w:val="301C91AE600B4F5AA74014677DB81AAC"/>
        <w:category>
          <w:name w:val="General"/>
          <w:gallery w:val="placeholder"/>
        </w:category>
        <w:types>
          <w:type w:val="bbPlcHdr"/>
        </w:types>
        <w:behaviors>
          <w:behavior w:val="content"/>
        </w:behaviors>
        <w:guid w:val="{74E8CD0D-049F-40C9-AD3C-A73BBACC7D97}"/>
      </w:docPartPr>
      <w:docPartBody>
        <w:p w:rsidR="008F433F" w:rsidRDefault="009668B9">
          <w:pPr>
            <w:pStyle w:val="301C91AE600B4F5AA74014677DB81AAC"/>
          </w:pPr>
          <w:r w:rsidRPr="00521E4E">
            <w:rPr>
              <w:rStyle w:val="PlaceholderText"/>
            </w:rPr>
            <w:t>[Subject]</w:t>
          </w:r>
        </w:p>
      </w:docPartBody>
    </w:docPart>
    <w:docPart>
      <w:docPartPr>
        <w:name w:val="1D886E83327744D485A7AEC9D8D3AC9B"/>
        <w:category>
          <w:name w:val="General"/>
          <w:gallery w:val="placeholder"/>
        </w:category>
        <w:types>
          <w:type w:val="bbPlcHdr"/>
        </w:types>
        <w:behaviors>
          <w:behavior w:val="content"/>
        </w:behaviors>
        <w:guid w:val="{AB330553-1040-47D3-95B0-162E74ADE77E}"/>
      </w:docPartPr>
      <w:docPartBody>
        <w:p w:rsidR="008F433F" w:rsidRDefault="009668B9">
          <w:pPr>
            <w:pStyle w:val="1D886E83327744D485A7AEC9D8D3AC9B"/>
          </w:pPr>
          <w:r w:rsidRPr="00521E4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altName w:val="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8B9"/>
    <w:rsid w:val="000D57AD"/>
    <w:rsid w:val="002D3B84"/>
    <w:rsid w:val="002E2416"/>
    <w:rsid w:val="00431AED"/>
    <w:rsid w:val="004D3B2F"/>
    <w:rsid w:val="00585A35"/>
    <w:rsid w:val="005D36CD"/>
    <w:rsid w:val="00646C07"/>
    <w:rsid w:val="006968B1"/>
    <w:rsid w:val="006D7DCF"/>
    <w:rsid w:val="00807003"/>
    <w:rsid w:val="008452DC"/>
    <w:rsid w:val="008F433F"/>
    <w:rsid w:val="0091180F"/>
    <w:rsid w:val="009668B9"/>
    <w:rsid w:val="0098387F"/>
    <w:rsid w:val="00AB7EE1"/>
    <w:rsid w:val="00AC46BD"/>
    <w:rsid w:val="00B74745"/>
    <w:rsid w:val="00B74B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BBBA096C21341619D57CBEACCD1AC75">
    <w:name w:val="ABBBA096C21341619D57CBEACCD1AC75"/>
  </w:style>
  <w:style w:type="paragraph" w:customStyle="1" w:styleId="D88932F83F064EECAE4BD42FA6F836DF">
    <w:name w:val="D88932F83F064EECAE4BD42FA6F836DF"/>
  </w:style>
  <w:style w:type="paragraph" w:customStyle="1" w:styleId="79B68A03168241A4B4C4F9E5F229DC6E">
    <w:name w:val="79B68A03168241A4B4C4F9E5F229DC6E"/>
  </w:style>
  <w:style w:type="paragraph" w:customStyle="1" w:styleId="301C91AE600B4F5AA74014677DB81AAC">
    <w:name w:val="301C91AE600B4F5AA74014677DB81AAC"/>
  </w:style>
  <w:style w:type="paragraph" w:customStyle="1" w:styleId="1D886E83327744D485A7AEC9D8D3AC9B">
    <w:name w:val="1D886E83327744D485A7AEC9D8D3A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SE_11_DS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73DD60-E450-4454-A03B-4C30B7460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QA Template</Template>
  <TotalTime>915</TotalTime>
  <Pages>63</Pages>
  <Words>5330</Words>
  <Characters>30382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Design Specification</vt:lpstr>
    </vt:vector>
  </TitlesOfParts>
  <Company/>
  <LinksUpToDate>false</LinksUpToDate>
  <CharactersWithSpaces>35641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1.0</dc:subject>
  <dc:creator>Theo</dc:creator>
  <cp:keywords/>
  <dc:description/>
  <cp:lastModifiedBy>Theo Charles Goree [tcg2]</cp:lastModifiedBy>
  <cp:revision>54</cp:revision>
  <cp:lastPrinted>2014-12-05T10:05:00Z</cp:lastPrinted>
  <dcterms:created xsi:type="dcterms:W3CDTF">2014-11-05T21:53:00Z</dcterms:created>
  <dcterms:modified xsi:type="dcterms:W3CDTF">2014-12-05T10:16:00Z</dcterms:modified>
  <cp:contentStatus>Release</cp:contentStatus>
</cp:coreProperties>
</file>